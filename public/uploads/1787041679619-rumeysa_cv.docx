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W w:w="5000" w:type="pct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691" w:type="dxa"/>
          <w:right w:w="0" w:type="dxa"/>
        </w:tblCellMar>
        <w:tblLook w:val="04A0" w:firstRow="1" w:lastRow="0" w:firstColumn="1" w:lastColumn="0" w:noHBand="0" w:noVBand="1"/>
        <w:tblDescription w:val="İlk tablo, ad ve iletişim bilgileri düzen tablosudur. İkinci tablo amaç tablosudur."/>
      </w:tblPr>
      <w:tblGrid>
        <w:gridCol w:w="4706"/>
        <w:gridCol w:w="3600"/>
      </w:tblGrid>
      <w:tr w:rsidR="007A0F44" w:rsidRPr="00565B06" w:rsidTr="004E1465">
        <w:trPr>
          <w:trHeight w:hRule="exact" w:val="2127"/>
        </w:trPr>
        <w:tc>
          <w:tcPr>
            <w:tcW w:w="4896" w:type="dxa"/>
            <w:tcMar>
              <w:right w:w="144" w:type="dxa"/>
            </w:tcMar>
            <w:vAlign w:val="bottom"/>
          </w:tcPr>
          <w:p w:rsidR="007A0F44" w:rsidRPr="00565B06" w:rsidRDefault="004E22F1" w:rsidP="00174A87">
            <w:pPr>
              <w:pStyle w:val="KonuBal"/>
            </w:pPr>
            <w:r>
              <w:t>rumeysa</w:t>
            </w:r>
          </w:p>
          <w:p w:rsidR="007A0F44" w:rsidRPr="00565B06" w:rsidRDefault="004E22F1" w:rsidP="004E22F1">
            <w:pPr>
              <w:pStyle w:val="Altyaz"/>
            </w:pPr>
            <w:r>
              <w:t>arslan</w:t>
            </w:r>
          </w:p>
        </w:tc>
        <w:tc>
          <w:tcPr>
            <w:tcW w:w="3744" w:type="dxa"/>
            <w:tcMar>
              <w:left w:w="144" w:type="dxa"/>
            </w:tcMar>
            <w:vAlign w:val="bottom"/>
          </w:tcPr>
          <w:p w:rsidR="007A0F44" w:rsidRDefault="00417AA8" w:rsidP="00174A87">
            <w:pPr>
              <w:pStyle w:val="letiimBilgileri"/>
            </w:pPr>
            <w:sdt>
              <w:sdtPr>
                <w:rPr>
                  <w:b/>
                </w:rPr>
                <w:alias w:val="Adresi girin:"/>
                <w:tag w:val="Adresi girin:"/>
                <w:id w:val="-989020281"/>
                <w:placeholder>
                  <w:docPart w:val="55CE7C80ABEB4F85B19003469E2CD342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 w:multiLine="1"/>
              </w:sdtPr>
              <w:sdtEndPr/>
              <w:sdtContent>
                <w:r w:rsidR="004E22F1" w:rsidRPr="00FE53BB">
                  <w:rPr>
                    <w:b/>
                  </w:rPr>
                  <w:t>İzmir</w:t>
                </w:r>
              </w:sdtContent>
            </w:sdt>
            <w:r w:rsidR="007A0F44">
              <w:rPr>
                <w:lang w:bidi="tr-TR"/>
              </w:rPr>
              <w:t xml:space="preserve">  </w:t>
            </w:r>
            <w:r w:rsidR="007A0F44" w:rsidRPr="009D0878">
              <w:rPr>
                <w:noProof/>
                <w:lang w:eastAsia="tr-TR"/>
              </w:rPr>
              <mc:AlternateContent>
                <mc:Choice Requires="wps">
                  <w:drawing>
                    <wp:inline distT="0" distB="0" distL="0" distR="0" wp14:anchorId="0FF0EF1F" wp14:editId="29122D76">
                      <wp:extent cx="118872" cy="118872"/>
                      <wp:effectExtent l="0" t="0" r="0" b="0"/>
                      <wp:docPr id="54" name="Adres simgesi" descr="Adres simgesi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8872" cy="118872"/>
                              </a:xfrm>
                              <a:custGeom>
                                <a:avLst/>
                                <a:gdLst>
                                  <a:gd name="T0" fmla="*/ 1493 w 2846"/>
                                  <a:gd name="T1" fmla="*/ 23 h 2833"/>
                                  <a:gd name="T2" fmla="*/ 1607 w 2846"/>
                                  <a:gd name="T3" fmla="*/ 115 h 2833"/>
                                  <a:gd name="T4" fmla="*/ 1757 w 2846"/>
                                  <a:gd name="T5" fmla="*/ 256 h 2833"/>
                                  <a:gd name="T6" fmla="*/ 1931 w 2846"/>
                                  <a:gd name="T7" fmla="*/ 422 h 2833"/>
                                  <a:gd name="T8" fmla="*/ 2118 w 2846"/>
                                  <a:gd name="T9" fmla="*/ 603 h 2833"/>
                                  <a:gd name="T10" fmla="*/ 2306 w 2846"/>
                                  <a:gd name="T11" fmla="*/ 787 h 2833"/>
                                  <a:gd name="T12" fmla="*/ 2482 w 2846"/>
                                  <a:gd name="T13" fmla="*/ 960 h 2833"/>
                                  <a:gd name="T14" fmla="*/ 2637 w 2846"/>
                                  <a:gd name="T15" fmla="*/ 1113 h 2833"/>
                                  <a:gd name="T16" fmla="*/ 2757 w 2846"/>
                                  <a:gd name="T17" fmla="*/ 1234 h 2833"/>
                                  <a:gd name="T18" fmla="*/ 2829 w 2846"/>
                                  <a:gd name="T19" fmla="*/ 1310 h 2833"/>
                                  <a:gd name="T20" fmla="*/ 2757 w 2846"/>
                                  <a:gd name="T21" fmla="*/ 1334 h 2833"/>
                                  <a:gd name="T22" fmla="*/ 2584 w 2846"/>
                                  <a:gd name="T23" fmla="*/ 1340 h 2833"/>
                                  <a:gd name="T24" fmla="*/ 2467 w 2846"/>
                                  <a:gd name="T25" fmla="*/ 1345 h 2833"/>
                                  <a:gd name="T26" fmla="*/ 2467 w 2846"/>
                                  <a:gd name="T27" fmla="*/ 2566 h 2833"/>
                                  <a:gd name="T28" fmla="*/ 2448 w 2846"/>
                                  <a:gd name="T29" fmla="*/ 2716 h 2833"/>
                                  <a:gd name="T30" fmla="*/ 2383 w 2846"/>
                                  <a:gd name="T31" fmla="*/ 2796 h 2833"/>
                                  <a:gd name="T32" fmla="*/ 2256 w 2846"/>
                                  <a:gd name="T33" fmla="*/ 2830 h 2833"/>
                                  <a:gd name="T34" fmla="*/ 2157 w 2846"/>
                                  <a:gd name="T35" fmla="*/ 2833 h 2833"/>
                                  <a:gd name="T36" fmla="*/ 2039 w 2846"/>
                                  <a:gd name="T37" fmla="*/ 2830 h 2833"/>
                                  <a:gd name="T38" fmla="*/ 1925 w 2846"/>
                                  <a:gd name="T39" fmla="*/ 2822 h 2833"/>
                                  <a:gd name="T40" fmla="*/ 1858 w 2846"/>
                                  <a:gd name="T41" fmla="*/ 2769 h 2833"/>
                                  <a:gd name="T42" fmla="*/ 1831 w 2846"/>
                                  <a:gd name="T43" fmla="*/ 2639 h 2833"/>
                                  <a:gd name="T44" fmla="*/ 1825 w 2846"/>
                                  <a:gd name="T45" fmla="*/ 2460 h 2833"/>
                                  <a:gd name="T46" fmla="*/ 1822 w 2846"/>
                                  <a:gd name="T47" fmla="*/ 2273 h 2833"/>
                                  <a:gd name="T48" fmla="*/ 1821 w 2846"/>
                                  <a:gd name="T49" fmla="*/ 2076 h 2833"/>
                                  <a:gd name="T50" fmla="*/ 1821 w 2846"/>
                                  <a:gd name="T51" fmla="*/ 1908 h 2833"/>
                                  <a:gd name="T52" fmla="*/ 1822 w 2846"/>
                                  <a:gd name="T53" fmla="*/ 1807 h 2833"/>
                                  <a:gd name="T54" fmla="*/ 1811 w 2846"/>
                                  <a:gd name="T55" fmla="*/ 1707 h 2833"/>
                                  <a:gd name="T56" fmla="*/ 1750 w 2846"/>
                                  <a:gd name="T57" fmla="*/ 1631 h 2833"/>
                                  <a:gd name="T58" fmla="*/ 1651 w 2846"/>
                                  <a:gd name="T59" fmla="*/ 1592 h 2833"/>
                                  <a:gd name="T60" fmla="*/ 1529 w 2846"/>
                                  <a:gd name="T61" fmla="*/ 1579 h 2833"/>
                                  <a:gd name="T62" fmla="*/ 1398 w 2846"/>
                                  <a:gd name="T63" fmla="*/ 1577 h 2833"/>
                                  <a:gd name="T64" fmla="*/ 1253 w 2846"/>
                                  <a:gd name="T65" fmla="*/ 1586 h 2833"/>
                                  <a:gd name="T66" fmla="*/ 1129 w 2846"/>
                                  <a:gd name="T67" fmla="*/ 1617 h 2833"/>
                                  <a:gd name="T68" fmla="*/ 1041 w 2846"/>
                                  <a:gd name="T69" fmla="*/ 1678 h 2833"/>
                                  <a:gd name="T70" fmla="*/ 1010 w 2846"/>
                                  <a:gd name="T71" fmla="*/ 1778 h 2833"/>
                                  <a:gd name="T72" fmla="*/ 1011 w 2846"/>
                                  <a:gd name="T73" fmla="*/ 2427 h 2833"/>
                                  <a:gd name="T74" fmla="*/ 1009 w 2846"/>
                                  <a:gd name="T75" fmla="*/ 2697 h 2833"/>
                                  <a:gd name="T76" fmla="*/ 959 w 2846"/>
                                  <a:gd name="T77" fmla="*/ 2783 h 2833"/>
                                  <a:gd name="T78" fmla="*/ 845 w 2846"/>
                                  <a:gd name="T79" fmla="*/ 2822 h 2833"/>
                                  <a:gd name="T80" fmla="*/ 562 w 2846"/>
                                  <a:gd name="T81" fmla="*/ 2828 h 2833"/>
                                  <a:gd name="T82" fmla="*/ 444 w 2846"/>
                                  <a:gd name="T83" fmla="*/ 2793 h 2833"/>
                                  <a:gd name="T84" fmla="*/ 380 w 2846"/>
                                  <a:gd name="T85" fmla="*/ 2703 h 2833"/>
                                  <a:gd name="T86" fmla="*/ 372 w 2846"/>
                                  <a:gd name="T87" fmla="*/ 2285 h 2833"/>
                                  <a:gd name="T88" fmla="*/ 370 w 2846"/>
                                  <a:gd name="T89" fmla="*/ 1351 h 2833"/>
                                  <a:gd name="T90" fmla="*/ 308 w 2846"/>
                                  <a:gd name="T91" fmla="*/ 1352 h 2833"/>
                                  <a:gd name="T92" fmla="*/ 191 w 2846"/>
                                  <a:gd name="T93" fmla="*/ 1353 h 2833"/>
                                  <a:gd name="T94" fmla="*/ 73 w 2846"/>
                                  <a:gd name="T95" fmla="*/ 1352 h 2833"/>
                                  <a:gd name="T96" fmla="*/ 4 w 2846"/>
                                  <a:gd name="T97" fmla="*/ 1352 h 2833"/>
                                  <a:gd name="T98" fmla="*/ 26 w 2846"/>
                                  <a:gd name="T99" fmla="*/ 1319 h 2833"/>
                                  <a:gd name="T100" fmla="*/ 109 w 2846"/>
                                  <a:gd name="T101" fmla="*/ 1230 h 2833"/>
                                  <a:gd name="T102" fmla="*/ 236 w 2846"/>
                                  <a:gd name="T103" fmla="*/ 1097 h 2833"/>
                                  <a:gd name="T104" fmla="*/ 394 w 2846"/>
                                  <a:gd name="T105" fmla="*/ 934 h 2833"/>
                                  <a:gd name="T106" fmla="*/ 574 w 2846"/>
                                  <a:gd name="T107" fmla="*/ 753 h 2833"/>
                                  <a:gd name="T108" fmla="*/ 762 w 2846"/>
                                  <a:gd name="T109" fmla="*/ 566 h 2833"/>
                                  <a:gd name="T110" fmla="*/ 946 w 2846"/>
                                  <a:gd name="T111" fmla="*/ 383 h 2833"/>
                                  <a:gd name="T112" fmla="*/ 1116 w 2846"/>
                                  <a:gd name="T113" fmla="*/ 218 h 2833"/>
                                  <a:gd name="T114" fmla="*/ 1257 w 2846"/>
                                  <a:gd name="T115" fmla="*/ 81 h 2833"/>
                                  <a:gd name="T116" fmla="*/ 1367 w 2846"/>
                                  <a:gd name="T117" fmla="*/ 7 h 283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2846" h="2833">
                                    <a:moveTo>
                                      <a:pt x="1418" y="0"/>
                                    </a:moveTo>
                                    <a:lnTo>
                                      <a:pt x="1443" y="3"/>
                                    </a:lnTo>
                                    <a:lnTo>
                                      <a:pt x="1468" y="11"/>
                                    </a:lnTo>
                                    <a:lnTo>
                                      <a:pt x="1493" y="23"/>
                                    </a:lnTo>
                                    <a:lnTo>
                                      <a:pt x="1520" y="39"/>
                                    </a:lnTo>
                                    <a:lnTo>
                                      <a:pt x="1547" y="60"/>
                                    </a:lnTo>
                                    <a:lnTo>
                                      <a:pt x="1575" y="85"/>
                                    </a:lnTo>
                                    <a:lnTo>
                                      <a:pt x="1607" y="115"/>
                                    </a:lnTo>
                                    <a:lnTo>
                                      <a:pt x="1642" y="147"/>
                                    </a:lnTo>
                                    <a:lnTo>
                                      <a:pt x="1678" y="181"/>
                                    </a:lnTo>
                                    <a:lnTo>
                                      <a:pt x="1717" y="218"/>
                                    </a:lnTo>
                                    <a:lnTo>
                                      <a:pt x="1757" y="256"/>
                                    </a:lnTo>
                                    <a:lnTo>
                                      <a:pt x="1799" y="295"/>
                                    </a:lnTo>
                                    <a:lnTo>
                                      <a:pt x="1842" y="337"/>
                                    </a:lnTo>
                                    <a:lnTo>
                                      <a:pt x="1886" y="379"/>
                                    </a:lnTo>
                                    <a:lnTo>
                                      <a:pt x="1931" y="422"/>
                                    </a:lnTo>
                                    <a:lnTo>
                                      <a:pt x="1977" y="467"/>
                                    </a:lnTo>
                                    <a:lnTo>
                                      <a:pt x="2024" y="512"/>
                                    </a:lnTo>
                                    <a:lnTo>
                                      <a:pt x="2071" y="558"/>
                                    </a:lnTo>
                                    <a:lnTo>
                                      <a:pt x="2118" y="603"/>
                                    </a:lnTo>
                                    <a:lnTo>
                                      <a:pt x="2165" y="649"/>
                                    </a:lnTo>
                                    <a:lnTo>
                                      <a:pt x="2213" y="695"/>
                                    </a:lnTo>
                                    <a:lnTo>
                                      <a:pt x="2259" y="741"/>
                                    </a:lnTo>
                                    <a:lnTo>
                                      <a:pt x="2306" y="787"/>
                                    </a:lnTo>
                                    <a:lnTo>
                                      <a:pt x="2351" y="831"/>
                                    </a:lnTo>
                                    <a:lnTo>
                                      <a:pt x="2397" y="875"/>
                                    </a:lnTo>
                                    <a:lnTo>
                                      <a:pt x="2440" y="918"/>
                                    </a:lnTo>
                                    <a:lnTo>
                                      <a:pt x="2482" y="960"/>
                                    </a:lnTo>
                                    <a:lnTo>
                                      <a:pt x="2524" y="1001"/>
                                    </a:lnTo>
                                    <a:lnTo>
                                      <a:pt x="2563" y="1040"/>
                                    </a:lnTo>
                                    <a:lnTo>
                                      <a:pt x="2601" y="1077"/>
                                    </a:lnTo>
                                    <a:lnTo>
                                      <a:pt x="2637" y="1113"/>
                                    </a:lnTo>
                                    <a:lnTo>
                                      <a:pt x="2671" y="1147"/>
                                    </a:lnTo>
                                    <a:lnTo>
                                      <a:pt x="2702" y="1178"/>
                                    </a:lnTo>
                                    <a:lnTo>
                                      <a:pt x="2731" y="1207"/>
                                    </a:lnTo>
                                    <a:lnTo>
                                      <a:pt x="2757" y="1234"/>
                                    </a:lnTo>
                                    <a:lnTo>
                                      <a:pt x="2780" y="1257"/>
                                    </a:lnTo>
                                    <a:lnTo>
                                      <a:pt x="2800" y="1278"/>
                                    </a:lnTo>
                                    <a:lnTo>
                                      <a:pt x="2816" y="1296"/>
                                    </a:lnTo>
                                    <a:lnTo>
                                      <a:pt x="2829" y="1310"/>
                                    </a:lnTo>
                                    <a:lnTo>
                                      <a:pt x="2839" y="1321"/>
                                    </a:lnTo>
                                    <a:lnTo>
                                      <a:pt x="2846" y="1329"/>
                                    </a:lnTo>
                                    <a:lnTo>
                                      <a:pt x="2801" y="1332"/>
                                    </a:lnTo>
                                    <a:lnTo>
                                      <a:pt x="2757" y="1334"/>
                                    </a:lnTo>
                                    <a:lnTo>
                                      <a:pt x="2711" y="1336"/>
                                    </a:lnTo>
                                    <a:lnTo>
                                      <a:pt x="2667" y="1338"/>
                                    </a:lnTo>
                                    <a:lnTo>
                                      <a:pt x="2625" y="1339"/>
                                    </a:lnTo>
                                    <a:lnTo>
                                      <a:pt x="2584" y="1340"/>
                                    </a:lnTo>
                                    <a:lnTo>
                                      <a:pt x="2548" y="1341"/>
                                    </a:lnTo>
                                    <a:lnTo>
                                      <a:pt x="2515" y="1342"/>
                                    </a:lnTo>
                                    <a:lnTo>
                                      <a:pt x="2488" y="1343"/>
                                    </a:lnTo>
                                    <a:lnTo>
                                      <a:pt x="2467" y="1345"/>
                                    </a:lnTo>
                                    <a:lnTo>
                                      <a:pt x="2467" y="1478"/>
                                    </a:lnTo>
                                    <a:lnTo>
                                      <a:pt x="2467" y="1613"/>
                                    </a:lnTo>
                                    <a:lnTo>
                                      <a:pt x="2467" y="2513"/>
                                    </a:lnTo>
                                    <a:lnTo>
                                      <a:pt x="2467" y="2566"/>
                                    </a:lnTo>
                                    <a:lnTo>
                                      <a:pt x="2465" y="2611"/>
                                    </a:lnTo>
                                    <a:lnTo>
                                      <a:pt x="2462" y="2651"/>
                                    </a:lnTo>
                                    <a:lnTo>
                                      <a:pt x="2456" y="2686"/>
                                    </a:lnTo>
                                    <a:lnTo>
                                      <a:pt x="2448" y="2716"/>
                                    </a:lnTo>
                                    <a:lnTo>
                                      <a:pt x="2437" y="2741"/>
                                    </a:lnTo>
                                    <a:lnTo>
                                      <a:pt x="2422" y="2763"/>
                                    </a:lnTo>
                                    <a:lnTo>
                                      <a:pt x="2405" y="2781"/>
                                    </a:lnTo>
                                    <a:lnTo>
                                      <a:pt x="2383" y="2796"/>
                                    </a:lnTo>
                                    <a:lnTo>
                                      <a:pt x="2358" y="2808"/>
                                    </a:lnTo>
                                    <a:lnTo>
                                      <a:pt x="2328" y="2817"/>
                                    </a:lnTo>
                                    <a:lnTo>
                                      <a:pt x="2295" y="2824"/>
                                    </a:lnTo>
                                    <a:lnTo>
                                      <a:pt x="2256" y="2830"/>
                                    </a:lnTo>
                                    <a:lnTo>
                                      <a:pt x="2238" y="2832"/>
                                    </a:lnTo>
                                    <a:lnTo>
                                      <a:pt x="2215" y="2833"/>
                                    </a:lnTo>
                                    <a:lnTo>
                                      <a:pt x="2188" y="2833"/>
                                    </a:lnTo>
                                    <a:lnTo>
                                      <a:pt x="2157" y="2833"/>
                                    </a:lnTo>
                                    <a:lnTo>
                                      <a:pt x="2126" y="2832"/>
                                    </a:lnTo>
                                    <a:lnTo>
                                      <a:pt x="2095" y="2831"/>
                                    </a:lnTo>
                                    <a:lnTo>
                                      <a:pt x="2066" y="2831"/>
                                    </a:lnTo>
                                    <a:lnTo>
                                      <a:pt x="2039" y="2830"/>
                                    </a:lnTo>
                                    <a:lnTo>
                                      <a:pt x="2018" y="2830"/>
                                    </a:lnTo>
                                    <a:lnTo>
                                      <a:pt x="1983" y="2829"/>
                                    </a:lnTo>
                                    <a:lnTo>
                                      <a:pt x="1951" y="2827"/>
                                    </a:lnTo>
                                    <a:lnTo>
                                      <a:pt x="1925" y="2822"/>
                                    </a:lnTo>
                                    <a:lnTo>
                                      <a:pt x="1903" y="2814"/>
                                    </a:lnTo>
                                    <a:lnTo>
                                      <a:pt x="1885" y="2803"/>
                                    </a:lnTo>
                                    <a:lnTo>
                                      <a:pt x="1870" y="2788"/>
                                    </a:lnTo>
                                    <a:lnTo>
                                      <a:pt x="1858" y="2769"/>
                                    </a:lnTo>
                                    <a:lnTo>
                                      <a:pt x="1848" y="2744"/>
                                    </a:lnTo>
                                    <a:lnTo>
                                      <a:pt x="1840" y="2715"/>
                                    </a:lnTo>
                                    <a:lnTo>
                                      <a:pt x="1835" y="2680"/>
                                    </a:lnTo>
                                    <a:lnTo>
                                      <a:pt x="1831" y="2639"/>
                                    </a:lnTo>
                                    <a:lnTo>
                                      <a:pt x="1828" y="2591"/>
                                    </a:lnTo>
                                    <a:lnTo>
                                      <a:pt x="1826" y="2536"/>
                                    </a:lnTo>
                                    <a:lnTo>
                                      <a:pt x="1825" y="2500"/>
                                    </a:lnTo>
                                    <a:lnTo>
                                      <a:pt x="1825" y="2460"/>
                                    </a:lnTo>
                                    <a:lnTo>
                                      <a:pt x="1824" y="2416"/>
                                    </a:lnTo>
                                    <a:lnTo>
                                      <a:pt x="1823" y="2370"/>
                                    </a:lnTo>
                                    <a:lnTo>
                                      <a:pt x="1823" y="2323"/>
                                    </a:lnTo>
                                    <a:lnTo>
                                      <a:pt x="1822" y="2273"/>
                                    </a:lnTo>
                                    <a:lnTo>
                                      <a:pt x="1822" y="2224"/>
                                    </a:lnTo>
                                    <a:lnTo>
                                      <a:pt x="1821" y="2173"/>
                                    </a:lnTo>
                                    <a:lnTo>
                                      <a:pt x="1821" y="2124"/>
                                    </a:lnTo>
                                    <a:lnTo>
                                      <a:pt x="1821" y="2076"/>
                                    </a:lnTo>
                                    <a:lnTo>
                                      <a:pt x="1821" y="2030"/>
                                    </a:lnTo>
                                    <a:lnTo>
                                      <a:pt x="1821" y="1985"/>
                                    </a:lnTo>
                                    <a:lnTo>
                                      <a:pt x="1821" y="1945"/>
                                    </a:lnTo>
                                    <a:lnTo>
                                      <a:pt x="1821" y="1908"/>
                                    </a:lnTo>
                                    <a:lnTo>
                                      <a:pt x="1821" y="1874"/>
                                    </a:lnTo>
                                    <a:lnTo>
                                      <a:pt x="1821" y="1846"/>
                                    </a:lnTo>
                                    <a:lnTo>
                                      <a:pt x="1821" y="1823"/>
                                    </a:lnTo>
                                    <a:lnTo>
                                      <a:pt x="1822" y="1807"/>
                                    </a:lnTo>
                                    <a:lnTo>
                                      <a:pt x="1822" y="1797"/>
                                    </a:lnTo>
                                    <a:lnTo>
                                      <a:pt x="1822" y="1763"/>
                                    </a:lnTo>
                                    <a:lnTo>
                                      <a:pt x="1818" y="1733"/>
                                    </a:lnTo>
                                    <a:lnTo>
                                      <a:pt x="1811" y="1707"/>
                                    </a:lnTo>
                                    <a:lnTo>
                                      <a:pt x="1800" y="1684"/>
                                    </a:lnTo>
                                    <a:lnTo>
                                      <a:pt x="1786" y="1664"/>
                                    </a:lnTo>
                                    <a:lnTo>
                                      <a:pt x="1769" y="1646"/>
                                    </a:lnTo>
                                    <a:lnTo>
                                      <a:pt x="1750" y="1631"/>
                                    </a:lnTo>
                                    <a:lnTo>
                                      <a:pt x="1728" y="1618"/>
                                    </a:lnTo>
                                    <a:lnTo>
                                      <a:pt x="1704" y="1608"/>
                                    </a:lnTo>
                                    <a:lnTo>
                                      <a:pt x="1678" y="1599"/>
                                    </a:lnTo>
                                    <a:lnTo>
                                      <a:pt x="1651" y="1592"/>
                                    </a:lnTo>
                                    <a:lnTo>
                                      <a:pt x="1622" y="1587"/>
                                    </a:lnTo>
                                    <a:lnTo>
                                      <a:pt x="1591" y="1583"/>
                                    </a:lnTo>
                                    <a:lnTo>
                                      <a:pt x="1561" y="1581"/>
                                    </a:lnTo>
                                    <a:lnTo>
                                      <a:pt x="1529" y="1579"/>
                                    </a:lnTo>
                                    <a:lnTo>
                                      <a:pt x="1496" y="1578"/>
                                    </a:lnTo>
                                    <a:lnTo>
                                      <a:pt x="1463" y="1577"/>
                                    </a:lnTo>
                                    <a:lnTo>
                                      <a:pt x="1431" y="1577"/>
                                    </a:lnTo>
                                    <a:lnTo>
                                      <a:pt x="1398" y="1577"/>
                                    </a:lnTo>
                                    <a:lnTo>
                                      <a:pt x="1361" y="1578"/>
                                    </a:lnTo>
                                    <a:lnTo>
                                      <a:pt x="1324" y="1579"/>
                                    </a:lnTo>
                                    <a:lnTo>
                                      <a:pt x="1289" y="1582"/>
                                    </a:lnTo>
                                    <a:lnTo>
                                      <a:pt x="1253" y="1586"/>
                                    </a:lnTo>
                                    <a:lnTo>
                                      <a:pt x="1220" y="1591"/>
                                    </a:lnTo>
                                    <a:lnTo>
                                      <a:pt x="1188" y="1598"/>
                                    </a:lnTo>
                                    <a:lnTo>
                                      <a:pt x="1157" y="1606"/>
                                    </a:lnTo>
                                    <a:lnTo>
                                      <a:pt x="1129" y="1617"/>
                                    </a:lnTo>
                                    <a:lnTo>
                                      <a:pt x="1103" y="1629"/>
                                    </a:lnTo>
                                    <a:lnTo>
                                      <a:pt x="1080" y="1643"/>
                                    </a:lnTo>
                                    <a:lnTo>
                                      <a:pt x="1058" y="1660"/>
                                    </a:lnTo>
                                    <a:lnTo>
                                      <a:pt x="1041" y="1678"/>
                                    </a:lnTo>
                                    <a:lnTo>
                                      <a:pt x="1028" y="1699"/>
                                    </a:lnTo>
                                    <a:lnTo>
                                      <a:pt x="1018" y="1723"/>
                                    </a:lnTo>
                                    <a:lnTo>
                                      <a:pt x="1012" y="1748"/>
                                    </a:lnTo>
                                    <a:lnTo>
                                      <a:pt x="1010" y="1778"/>
                                    </a:lnTo>
                                    <a:lnTo>
                                      <a:pt x="1012" y="1940"/>
                                    </a:lnTo>
                                    <a:lnTo>
                                      <a:pt x="1011" y="2103"/>
                                    </a:lnTo>
                                    <a:lnTo>
                                      <a:pt x="1010" y="2265"/>
                                    </a:lnTo>
                                    <a:lnTo>
                                      <a:pt x="1011" y="2427"/>
                                    </a:lnTo>
                                    <a:lnTo>
                                      <a:pt x="1015" y="2590"/>
                                    </a:lnTo>
                                    <a:lnTo>
                                      <a:pt x="1015" y="2630"/>
                                    </a:lnTo>
                                    <a:lnTo>
                                      <a:pt x="1013" y="2666"/>
                                    </a:lnTo>
                                    <a:lnTo>
                                      <a:pt x="1009" y="2697"/>
                                    </a:lnTo>
                                    <a:lnTo>
                                      <a:pt x="1001" y="2723"/>
                                    </a:lnTo>
                                    <a:lnTo>
                                      <a:pt x="990" y="2746"/>
                                    </a:lnTo>
                                    <a:lnTo>
                                      <a:pt x="976" y="2767"/>
                                    </a:lnTo>
                                    <a:lnTo>
                                      <a:pt x="959" y="2783"/>
                                    </a:lnTo>
                                    <a:lnTo>
                                      <a:pt x="936" y="2796"/>
                                    </a:lnTo>
                                    <a:lnTo>
                                      <a:pt x="910" y="2807"/>
                                    </a:lnTo>
                                    <a:lnTo>
                                      <a:pt x="880" y="2815"/>
                                    </a:lnTo>
                                    <a:lnTo>
                                      <a:pt x="845" y="2822"/>
                                    </a:lnTo>
                                    <a:lnTo>
                                      <a:pt x="804" y="2826"/>
                                    </a:lnTo>
                                    <a:lnTo>
                                      <a:pt x="760" y="2829"/>
                                    </a:lnTo>
                                    <a:lnTo>
                                      <a:pt x="600" y="2829"/>
                                    </a:lnTo>
                                    <a:lnTo>
                                      <a:pt x="562" y="2828"/>
                                    </a:lnTo>
                                    <a:lnTo>
                                      <a:pt x="528" y="2824"/>
                                    </a:lnTo>
                                    <a:lnTo>
                                      <a:pt x="496" y="2817"/>
                                    </a:lnTo>
                                    <a:lnTo>
                                      <a:pt x="468" y="2806"/>
                                    </a:lnTo>
                                    <a:lnTo>
                                      <a:pt x="444" y="2793"/>
                                    </a:lnTo>
                                    <a:lnTo>
                                      <a:pt x="423" y="2776"/>
                                    </a:lnTo>
                                    <a:lnTo>
                                      <a:pt x="406" y="2755"/>
                                    </a:lnTo>
                                    <a:lnTo>
                                      <a:pt x="391" y="2731"/>
                                    </a:lnTo>
                                    <a:lnTo>
                                      <a:pt x="380" y="2703"/>
                                    </a:lnTo>
                                    <a:lnTo>
                                      <a:pt x="373" y="2672"/>
                                    </a:lnTo>
                                    <a:lnTo>
                                      <a:pt x="369" y="2636"/>
                                    </a:lnTo>
                                    <a:lnTo>
                                      <a:pt x="368" y="2596"/>
                                    </a:lnTo>
                                    <a:lnTo>
                                      <a:pt x="372" y="2285"/>
                                    </a:lnTo>
                                    <a:lnTo>
                                      <a:pt x="372" y="1973"/>
                                    </a:lnTo>
                                    <a:lnTo>
                                      <a:pt x="371" y="1662"/>
                                    </a:lnTo>
                                    <a:lnTo>
                                      <a:pt x="371" y="1350"/>
                                    </a:lnTo>
                                    <a:lnTo>
                                      <a:pt x="370" y="1351"/>
                                    </a:lnTo>
                                    <a:lnTo>
                                      <a:pt x="362" y="1351"/>
                                    </a:lnTo>
                                    <a:lnTo>
                                      <a:pt x="348" y="1352"/>
                                    </a:lnTo>
                                    <a:lnTo>
                                      <a:pt x="330" y="1352"/>
                                    </a:lnTo>
                                    <a:lnTo>
                                      <a:pt x="308" y="1352"/>
                                    </a:lnTo>
                                    <a:lnTo>
                                      <a:pt x="281" y="1353"/>
                                    </a:lnTo>
                                    <a:lnTo>
                                      <a:pt x="252" y="1353"/>
                                    </a:lnTo>
                                    <a:lnTo>
                                      <a:pt x="222" y="1353"/>
                                    </a:lnTo>
                                    <a:lnTo>
                                      <a:pt x="191" y="1353"/>
                                    </a:lnTo>
                                    <a:lnTo>
                                      <a:pt x="159" y="1353"/>
                                    </a:lnTo>
                                    <a:lnTo>
                                      <a:pt x="129" y="1352"/>
                                    </a:lnTo>
                                    <a:lnTo>
                                      <a:pt x="100" y="1352"/>
                                    </a:lnTo>
                                    <a:lnTo>
                                      <a:pt x="73" y="1352"/>
                                    </a:lnTo>
                                    <a:lnTo>
                                      <a:pt x="48" y="1352"/>
                                    </a:lnTo>
                                    <a:lnTo>
                                      <a:pt x="29" y="1352"/>
                                    </a:lnTo>
                                    <a:lnTo>
                                      <a:pt x="13" y="1352"/>
                                    </a:lnTo>
                                    <a:lnTo>
                                      <a:pt x="4" y="1352"/>
                                    </a:lnTo>
                                    <a:lnTo>
                                      <a:pt x="0" y="1352"/>
                                    </a:lnTo>
                                    <a:lnTo>
                                      <a:pt x="5" y="1345"/>
                                    </a:lnTo>
                                    <a:lnTo>
                                      <a:pt x="14" y="1334"/>
                                    </a:lnTo>
                                    <a:lnTo>
                                      <a:pt x="26" y="1319"/>
                                    </a:lnTo>
                                    <a:lnTo>
                                      <a:pt x="42" y="1301"/>
                                    </a:lnTo>
                                    <a:lnTo>
                                      <a:pt x="61" y="1280"/>
                                    </a:lnTo>
                                    <a:lnTo>
                                      <a:pt x="84" y="1256"/>
                                    </a:lnTo>
                                    <a:lnTo>
                                      <a:pt x="109" y="1230"/>
                                    </a:lnTo>
                                    <a:lnTo>
                                      <a:pt x="137" y="1199"/>
                                    </a:lnTo>
                                    <a:lnTo>
                                      <a:pt x="167" y="1168"/>
                                    </a:lnTo>
                                    <a:lnTo>
                                      <a:pt x="201" y="1134"/>
                                    </a:lnTo>
                                    <a:lnTo>
                                      <a:pt x="236" y="1097"/>
                                    </a:lnTo>
                                    <a:lnTo>
                                      <a:pt x="272" y="1059"/>
                                    </a:lnTo>
                                    <a:lnTo>
                                      <a:pt x="312" y="1019"/>
                                    </a:lnTo>
                                    <a:lnTo>
                                      <a:pt x="352" y="977"/>
                                    </a:lnTo>
                                    <a:lnTo>
                                      <a:pt x="394" y="934"/>
                                    </a:lnTo>
                                    <a:lnTo>
                                      <a:pt x="438" y="891"/>
                                    </a:lnTo>
                                    <a:lnTo>
                                      <a:pt x="482" y="845"/>
                                    </a:lnTo>
                                    <a:lnTo>
                                      <a:pt x="528" y="800"/>
                                    </a:lnTo>
                                    <a:lnTo>
                                      <a:pt x="574" y="753"/>
                                    </a:lnTo>
                                    <a:lnTo>
                                      <a:pt x="621" y="706"/>
                                    </a:lnTo>
                                    <a:lnTo>
                                      <a:pt x="668" y="660"/>
                                    </a:lnTo>
                                    <a:lnTo>
                                      <a:pt x="714" y="612"/>
                                    </a:lnTo>
                                    <a:lnTo>
                                      <a:pt x="762" y="566"/>
                                    </a:lnTo>
                                    <a:lnTo>
                                      <a:pt x="809" y="518"/>
                                    </a:lnTo>
                                    <a:lnTo>
                                      <a:pt x="856" y="473"/>
                                    </a:lnTo>
                                    <a:lnTo>
                                      <a:pt x="901" y="427"/>
                                    </a:lnTo>
                                    <a:lnTo>
                                      <a:pt x="946" y="383"/>
                                    </a:lnTo>
                                    <a:lnTo>
                                      <a:pt x="991" y="340"/>
                                    </a:lnTo>
                                    <a:lnTo>
                                      <a:pt x="1033" y="297"/>
                                    </a:lnTo>
                                    <a:lnTo>
                                      <a:pt x="1076" y="257"/>
                                    </a:lnTo>
                                    <a:lnTo>
                                      <a:pt x="1116" y="218"/>
                                    </a:lnTo>
                                    <a:lnTo>
                                      <a:pt x="1154" y="180"/>
                                    </a:lnTo>
                                    <a:lnTo>
                                      <a:pt x="1191" y="145"/>
                                    </a:lnTo>
                                    <a:lnTo>
                                      <a:pt x="1225" y="112"/>
                                    </a:lnTo>
                                    <a:lnTo>
                                      <a:pt x="1257" y="81"/>
                                    </a:lnTo>
                                    <a:lnTo>
                                      <a:pt x="1287" y="55"/>
                                    </a:lnTo>
                                    <a:lnTo>
                                      <a:pt x="1315" y="34"/>
                                    </a:lnTo>
                                    <a:lnTo>
                                      <a:pt x="1342" y="18"/>
                                    </a:lnTo>
                                    <a:lnTo>
                                      <a:pt x="1367" y="7"/>
                                    </a:lnTo>
                                    <a:lnTo>
                                      <a:pt x="1392" y="1"/>
                                    </a:lnTo>
                                    <a:lnTo>
                                      <a:pt x="141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15B5187" id="Adres simgesi" o:spid="_x0000_s1026" alt="Adres simgesi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GrTYg4AAHlIAAAOAAAAZHJzL2Uyb0RvYy54bWysXFGP47YRfi/Q/2D4sUCzIiVR0iJ7QZE0&#10;RYE0DZAr+qyzvbdGvZZr+W4v/fX9hhpqyWSHQxR9OXvPn4cz/MjhzHCsr7/58nzafD5c5+N0ftia&#10;r6rt5nDeTfvj+ePD9h/vv/9jv93Mt/G8H0/T+fCw/eUwb7959/vfff1yuT/Y6Wk67Q/XDYSc5/uX&#10;y8P26Xa73N/dzbunw/M4fzVdDmd8+Dhdn8cb/rx+vNtfxxdIfz7d2apydy/TdX+5TrvDPON/v1s+&#10;3L7z8h8fD7vb3x8f58Ntc3rYQreb//fq//1A/969+3q8/3gdL0/HHasx/g9aPI/HMwZdRX033sbN&#10;p+vxN6Kej7vrNE+Pt6920/Pd9Ph43B28DbDGVL+y5uen8XLwtmBy5ss6TfP/T+zux88/XTfH/cO2&#10;bbab8/gMjv60vx7mzXx8/niYj9vN/jDvMGPp/2LeXi7zPb7+8+WnK1k+X36Ydv+a8cFd8gn9MQOz&#10;+fDyt2kP8eOn2+Tn6svj9Zm+iVnYfPGU/LJScvhy2+zwn8b0fWe3mx0+4vc0wngfvrz7NN/+cpi8&#10;oPHzD/NtYXSPd56PPRv1Huw/Pp9A7h/uNqYZ6s3LxvaN4xWwwkwEs/XmCaC6/jUICr3KclUnyKpj&#10;mGkFYZj3V2FdKwlrI5htnSDMRSgz1EbQrItgjbWCMOzdVTOL2ReEDRHMVdKcmZgAW1dOkGZiBrq+&#10;E3QzMQe26a0kLiZhcJUkLmbBulpiwcQ0GGNEa2MirMyqiZkwtm4k/RIuejtI5sZkmNpI9tqEDVk/&#10;G7NhalE/m9DR9o2gn43pMHUj6pfw0TiJD5vwUTfSJrMJHxl5MR/YZtI+swkfTSPtDRvzYTsjyasT&#10;Pupeck91zIftBlFewgf5i7fdHXxbtMf7WuKjTvgwopeqYz7IdQrruU74qGppPdcJHxn9Yj7MYFvJ&#10;3oSPXnR9TcyH6VuJ3yblww2CvU3Mh+lFx9wkfDjMy9snUBPzYXrR3ibhoxH9Hw7C13UAeZI7bRI+&#10;bCfx2yR89FY6iJqEj6qT1nOb8iHKa2M+zFD1wvy1KR+ivW3Mh+lx1L/NB0VP61lpeiPZ28Z8mE6W&#10;l/DRtZWwntuYD+OwrgT9Ej5cK+oX82HaQQoNXMJHK55HLuGj7aT17BI+6kHaby7ho+0kPlzCh20l&#10;f+oSPtpeWn8u4cPI9qZ8GFG/hI+qkfhwCR+uk9Zzl/CBVEJYL13CRyfLS/ioxPXcxXzYxkr2dgkf&#10;VSX5+y7mw7pBlBfzMbSiuJgO2+FYfXt7dDEdPaKIt0/LLmbDyqdHH7PROsmZ9jEZECeR28dkNI0U&#10;W/UJFx1SnLeN7WMu6l5aKn1CRScG9n1MRd2JxiZU2F6K1PqYiroTtYupMDUc2tvGDjEVNc6Dt5kd&#10;YiogTvJ7Q0yFGaRtO8RUQJxExRBTgcNUUC5mIqdczIS0SoaYh5ywmAcrxY9DSoOR/LupYh6MuP9N&#10;lRCBPFHg1VQxE7aWFDRVQkUlehRTxVzUgzR/porZGMSMyFQxG20ny4sJ6cSlYqqYkE50KpjbKBSR&#10;MxiTJORDI05gkpBTZvL2RjNJRo7UWBYYM2JRVpAExoQYK+YcJknKe8kTQKNoYkwt5pQmScrjEwh1&#10;p4+hsjQ+hWLT7suZq014txmp8ln5AtdlmqmwRaUnlK/eGyojQQRQVJoSwFjWBPY1JxWMGSJwWyQZ&#10;5hO4KwJjsRF4KALTUiI0lkqJibRSPLzMSMNWguYi6WwnWCyCs6WmzFQqnJDuKIyUSKe6iIeXmWrZ&#10;VJQ1iqSzqbbMVCpaeGXKTKWaBMFRcyhRpg4rt8xUqih46WWmUsHAw8tMrdnUusxUSvdJOtL5ElMp&#10;m/fwMlMpWffwMlMpF/fwMlMp1fbwMlMpkyY4MuUSUylR9vAyUykP9vAyU1s2FWlskTJsaltmKiWp&#10;pAyS0BLplIN6eJmplGJ6eJmplEF6eJmpjk1FAliiO+V/JB35XRGcTUX6VgRnU5GdFcHZ1K7MVEq+&#10;vO5lplJyRXBkTyXKUPLk4WWmUnLk4WWmUvLj4WWmUnLj4WWmUvJCcGQnJaZScuLhZaZS8uHhZaYO&#10;bCoSiCJl2FRkCCVwnyCQNpQBlH2BraUIv+wLbC9F8GVfYItNVWayD9EXGwqNfg2cCo1eQydTaPQa&#10;PJVGTxQlexvS+GkJRTnOveJe/dc36tftBjfqH2hmx/vLeKPwOLzdvDxs/WXr5one4NKBPnmePh/e&#10;Tx5zozjZNGZZM/5aHgO+Ak7nFEhlcigZ5iB8HF4vLI+d6BqWhs/Da8BRug5xuJxa1kX4PLwyruXg&#10;bw0qwufhNeCoSg55OH/y8qjaBRwqLVkcbpg9jhKdPJADEwMF8kD2uahU54Ed5UI0NaAmKxFXiAsQ&#10;R3oeSCUDkjgoxvRsTI07oKzEnp1wjfJcFoj7cD80brwVIE4u0hH3hFmgrThgb7Evc0PbigqvkNi2&#10;+Xmka3YPxEV6XqKh0jUkOlyhZIe2cBUeqEy4tQirCNitUXBY1+F1Wd90eb8Ae2V6UJbzQNx35XWs&#10;qSqFofs1wghDhlceuuFIfVDWI3UEeIm48s8P3TKFOIAUJVu6fICSqBQpMh1VsTxyDYGCHeGV7UGn&#10;wYJEK0FeT8cryGib23ZUGqPRDXZ5dml0vCEM1qeC5O1NLQoKkuMzKtjkkT3VBElPFOYVJB9KuHfJ&#10;excU0Zc1TK0Pikx4cT96vabygZvwyhxRlxAjla3WB95rJMP5mQ/ziZYKBUn1N5qlGilwVqaDt2Kk&#10;Mp+O2iYWmYpF6ORgpLbmW85D0dSh7SOq1/nR4eGzFjUcL0OmsjvIU7PM/LFiV2SjrboV6bS9GZC2&#10;LUciH8zbzv7dOiV8gUXLfre41lVkcr5tHY7M/OjMJrWsKEj2YFY9NujYJY5sB0eaH51q7B6pxCcW&#10;9WhGap6hxsnrZfYopGdHr7lOZvs1BA4eIbyyZ6AYZpGJQyQrEx04jERVLY/k0hXCZGV3WN5HoUMR&#10;EXPQL7yynmiiDKMrM4/OnlIktVQRR6qe1TpLWhhQcZEEMpWVjI6hMLoynxUHVJCZR5ohrCU6RHIc&#10;mYHjGhw3+TOOOpFYTzXmpIsqP59I2bKj93Qz65FKjGh6LgvhgM2veepwWmR2a8EprKHwuqwl06+e&#10;AWXNvJ4cq8GH5H0y+qHYIofgIS+TIxa0aCoc4Tp9sahdqyfBkvAaLAoruVVOWOqzYpkIXfJ6BiRa&#10;rjTkcsLaRvG0GJ1XCG7FNZkBqaW06GFYLEIrlyYzIBVfBz2XiMUaXWZAFstEi5imJ8ustP0e9MTG&#10;19YnW2QG9NMpvHO0htazQmSP3pgymdyuLvr5deb9UlFkLmxSS5s2OiO7tfAX9k94XfdRQCrnO6oO&#10;y97EAtFWXYh+0Sqn6BmyCYeQNWt7x/UC41DCzyOp/Qqe1rjlhwLyzKNDj5HKyWU69kvGKSksugM5&#10;9nbaWkJf2DJ6u1ZbAzfhlTmiENFbhNa+vO2OPYNplSwfXYJBJg7Q7Hy21A5I89kqcZ1BRyEjtaJO&#10;w3VpRC7KjmtC/o62wbyeDZ8ykKkg0akY9NSQq+2annWoSKBdMq+n7cMsodqRnXl0QIaZV/yn5SKn&#10;pzUrM0SVQCozH6JK41A5yssMvDsl9kb7ClvktGitChUJp2SRuBhgNp12aqNjc5lP2npZi6p1v2t7&#10;M0SqcBHKPqr4GsB0CMbyo/MNg0Grp4Zk7z0omT4uaBbb7evNS/Ay4ZW9DfpQ/SxZpKba6CwTLaQa&#10;MsRguB1TbA9RpRYJVFwitU7JylEk5LwDranK6FwLshqbA9/yIYHOb44BoY+P+zulLI1+WAYqDnng&#10;rgr6IUnWmiEQqYULPe815M55xtFku+hIEWiOxp5PQeRaeR077Fk/PVr65jhS8MXC3NDo3A0S85un&#10;DblGr8Sx4bBSSwsNX13ZXvGYaAdmrnGJlTOmCdlDp0TQDVf38au1PIU1n/tIHfLZOnqMWUclYa2p&#10;nZwyW4fffOaMqTkwQxqYXxR1mMdWWeFoXF6GRmdyfmgGmkHJbupQsHdYRlljArBGEJkHcpBJ9ypZ&#10;IC9ctPcqwLVoiz6frES4UB+5oTU6D6Q2VQrxNCC2QADmF67lFiRIVIAhYtWA6NsuGxqRTSEwhC2a&#10;1aHNQZ0e3gkqrpTAYgU5qtIMCdcCynIoXDXLWYAyf37vcTMD/Q41uwi5oINLoHwAHa7La+XqL4Tu&#10;8MbZccNlCVV7c7vJ92jTJsFVah64Xg9qwWO4/zBweLmh8ZiBZUljsvNAjg2gaz7SQYCzSKzWtrwQ&#10;BobXJRysQ9RaKbTQ2iMfMijZF5r0F5xiSsMl9V6pBIY7Y4pNcnMYjnu6wMzi6FdPsANN/Vmc4/JS&#10;p5z1jg8zLTvpeJ84pSsBPyLw+uFHAln9eg56W6Vi0fMlR6OcjAOvQS3Wx48SvH50yZOb54H9OX5O&#10;nsUhX+H4QlnSaPjiUFu5w6afOXgV1f4Yw52xKLjldVwPJ2URGvRr+KHphxe52fEX8bQMtZqLRaGH&#10;cErYB6+6DKzsOjgYdgx5j0S/xPDj5t2Mqbm9MR/R/KaJLPig3WmaD8s8UXea/yXG2qaGwl78IJF5&#10;Oh333x9PJ2pO88+iOXx7um4+j3iKzLjbHc63oESCPJ2p0W357cd5ou9jPDTDXefbd+P8tHzff4MI&#10;G++v06fz3r97Ooz7P/P723g8Le99uZGfp0KPUFmeufJh2v/yE5Q5XPE0m6fp+p/t5gUPsHnYzv/+&#10;NF4P283pr2c8IWYwvlfm5v9o2o7KOtf4kw/xJ+dPz99OsA6Hw3jeQerD9hbefnvDX/g2nliDCfvh&#10;/PNlR8Bg2vsv/xyvlw1ZiS/hwS0/TuHBNeN9eCQLTCHAgmWTFkP4DzzfxlPCz+KhB+jEf3vU6xOD&#10;3v0XAAD//wMAUEsDBBQABgAIAAAAIQCAjj/a2AAAAAMBAAAPAAAAZHJzL2Rvd25yZXYueG1sTI9B&#10;T8JAEIXvJvyHzZB4ky1okNRuCSHxpB4ED3IbukPb0J0t3SnUf++iB73My+RN3vsmWw6uUWfqQu3Z&#10;wHSSgCIuvK25NPCxfb5bgAqCbLHxTAa+KMAyH91kmFp/4Xc6b6RUMYRDigYqkTbVOhQVOQwT3xJH&#10;7+A7hxLXrtS2w0sMd42eJclcO6w5NlTY0rqi4rjpnYH+QXDd6+GU3L+97GbTXTHHz1djbsfD6gmU&#10;0CB/x3DFj+iQR6a979kG1RiIj8jPvHqLR1D7X9V5pv+z598AAAD//wMAUEsBAi0AFAAGAAgAAAAh&#10;ALaDOJL+AAAA4QEAABMAAAAAAAAAAAAAAAAAAAAAAFtDb250ZW50X1R5cGVzXS54bWxQSwECLQAU&#10;AAYACAAAACEAOP0h/9YAAACUAQAACwAAAAAAAAAAAAAAAAAvAQAAX3JlbHMvLnJlbHNQSwECLQAU&#10;AAYACAAAACEACvRq02IOAAB5SAAADgAAAAAAAAAAAAAAAAAuAgAAZHJzL2Uyb0RvYy54bWxQSwEC&#10;LQAUAAYACAAAACEAgI4/2tgAAAADAQAADwAAAAAAAAAAAAAAAAC8EAAAZHJzL2Rvd25yZXYueG1s&#10;UEsFBgAAAAAEAAQA8wAAAMERAAAAAA=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77448b [3204]" stroked="f" strokeweight="0">
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:rsidR="007A0F44" w:rsidRDefault="00417AA8" w:rsidP="00174A87">
            <w:pPr>
              <w:pStyle w:val="letiimBilgileri"/>
            </w:pPr>
            <w:sdt>
              <w:sdtPr>
                <w:rPr>
                  <w:b/>
                </w:rPr>
                <w:alias w:val="Telefonu girin:"/>
                <w:tag w:val="Telefonu girin:"/>
                <w:id w:val="381135673"/>
                <w:placeholder>
                  <w:docPart w:val="E36C18E044F2448FB759689A4CA84C65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 w:multiLine="1"/>
              </w:sdtPr>
              <w:sdtEndPr/>
              <w:sdtContent>
                <w:r w:rsidR="004E22F1" w:rsidRPr="00FE53BB">
                  <w:rPr>
                    <w:b/>
                  </w:rPr>
                  <w:t>05538590391</w:t>
                </w:r>
              </w:sdtContent>
            </w:sdt>
            <w:r w:rsidR="007A0F44">
              <w:rPr>
                <w:lang w:bidi="tr-TR"/>
              </w:rPr>
              <w:t xml:space="preserve"> </w:t>
            </w:r>
            <w:r w:rsidR="007A0F44" w:rsidRPr="009D0878">
              <w:rPr>
                <w:noProof/>
                <w:lang w:eastAsia="tr-TR"/>
              </w:rPr>
              <mc:AlternateContent>
                <mc:Choice Requires="wps">
                  <w:drawing>
                    <wp:inline distT="0" distB="0" distL="0" distR="0" wp14:anchorId="3966E05C" wp14:editId="3AB9F0C1">
                      <wp:extent cx="109728" cy="109728"/>
                      <wp:effectExtent l="0" t="0" r="5080" b="5080"/>
                      <wp:docPr id="55" name="Telefon simgesi" descr="Telefon simgesi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6691450" id="Telefon simgesi" o:spid="_x0000_s1026" alt="Telefon simgesi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evruAsAAJk2AAAOAAAAZHJzL2Uyb0RvYy54bWysW9+P27gRfi/Q/0HwY4FmRUrUj0U295D0&#10;igLp9YBscc+Krc0atS1X8mY3/ev7DTl0qHSHJA69h8h7/jzkx29IznCotz+9HA/F13Fe9tPpbqPe&#10;lJtiPG2n3f705W7zz/uf/9xtiuUynHbDYTqNd5tv47L56d0f//D2+Xw76ulxOuzGuYCR03L7fL7b&#10;PF4u59ubm2X7OB6H5c10Hk/48mGaj8MFf85fbnbz8Azrx8ONLsvm5nmad+d52o7Lgv/7wX25eWft&#10;PzyM28s/Hh6W8VIc7jbo28X+O9t/P9O/N+/eDrdf5uH8uN9yN4bf0YvjsD+h0aupD8NlKJ7m/f+Y&#10;Ou6387RMD5c32+l4Mz087Lej5QA2qvyBzafH4TxaLhic5XwdpuX/Z3b7y9df52K/u9sYsylOwxEa&#10;3Y+H8WE6Fcv++GVc9ptiNy5bjNmP/x9j93xebmHi0/nXmdgv54/T9l8LvrhZfUN/LMAUn5//Pu3Q&#10;xPB0mex4vTzMR/olRqJ4sbJ8u8oyvlyKLf6nKvtWw4+2+Io/UwvDrf/x9mm5/HWcrKHh68fl4lTd&#10;4ZPVZOeJwQMejgcI/Kebom7b4rnQxmh2gitKBSilisdCN6r5EaQDkOlKwVQVoNDe66bqEFRrwRTk&#10;ufZd11K3mgDVmVqw1QaoyjRCvzDk1xb7UqLYB6i67gVbKhz6rpdIqnDsTV1K1sLR7yqpayoc/kaL&#10;fVsJoEW3CBVodSX1LZSgaXpBAhVq0MnWQhGappKshSr02gh906EKbSkx1aEKqsSIvO64OpShV53Q&#10;OR3KoLSRRk6HOqi6lJxEh0KoFu0K3QuVUI3oJjqUQhEPwV6ohWoxLK+vHzoUQ/W1NL+qUA1FPvC6&#10;vWolR6+luV+FcoCHNPurlR5dJfYv1APbk6RvtdajktylCvXQCjwEvis92lLylyrUQ+M/yd5KD2wl&#10;gr51qIeutLSs1Cs9OiWtUnWohzZYf17nW4d66LKR9K1XemDjkuyFemglrsn1Sg9TSfrWoR4YZnH8&#10;VnqYspH6F+oBc5K/mJUedWsEeybUA7pJ44ed/vuGpmsj8TUrPSpxfpiVHrWS9KDI6rqR6qqtBf8z&#10;Kz2qWlpfzEqPWkvz16z00OJWZFZ61J0W+tes9FDQ7XV/blZ6mEq0t9IDkZ1kb6WHaSR/aUI9VN9I&#10;61+z0qMppd2yCfVQXS35S7PSA7GiNH6hHqoV52+z0qPBPHp9P2pDPVTTSP1r13p00vxoQz2U6SQ9&#10;2rUeteTP7UqPuhLtrfSo4acC35UeCn7wuv+1Kz0q7IOCvVCPHrIJ5lZyKHE770I5GnH0ulAN1RuJ&#10;bReqUXeSuF0oBpxKErcLxaAxeZ1sF2qhDPbA18euW2nRSltlF0qhkEdJ5kIpMCRC50IlkBMKxvpQ&#10;CIloH8rQVpKP9KEKSAZf71gfimBqKWDpQw3EWL4PJagaaXXqVwo0kgL9SoFeWjv7UADdSgr0oQKi&#10;mqoMFajkRLsMRQiXOST3X3z6Pjz6jH77cuKUHp+KgY6YSnuKcJ4WOj24R7M4I7hXlKzDBFCU/wtg&#10;KEvgKgsM5QhsssBQhsBtFhgDT+A+C0xpNKGRJ+dQVMwRiXAWnFmqPJo4FHGdySOqmKnKo0q5KlFF&#10;MprTd8pFLTyPKuWaFp5HVTNVpIpZnWGqyARz4JQIUmeQ6GXBvefmUa2YKtK0LOtMtcqjSkmY7Xse&#10;VcqxCI4cKqczlEJZeB5VypAsPI8qJUAWnke1Zqp1HlVKX8g60pMcqpSdWHgeVUo+LDyPKuUWFp5H&#10;lVIHC8+jSpkBwRH551BtmGqTR5Xiems9jyqF7RaeR7Vhqoi6c/pOQTdZR1CdBWeqiJmz4Ey1zaPa&#10;MlVEvFnWmWqbR5UCWqKKiDXHOgWsFp5HlQJSC8+jSgGnhedR7Zhql0eVQkayjqgwhypFhRaeR5Xi&#10;PgvPo0qRnYXnUaXQzcLzqNrgjPAK0VdA1sVLHF/NKJz9WDKbNwVKZp/pN8PtebhQWOY/Fs93G1tK&#10;KR7xgcol9M1x+jreTxZzofis5vDFlt3Q3vfvD6cVjk7E0EVbmQHOf+ufZ2eN8jygrrGQ/9o/HcxQ&#10;TYGM2RKOaM3UCLsBwyLvBsVb8U+2xpPiOuP81/7pYA1vugpnsjFzDfupgnvHcC1vhCj8xHHsDBou&#10;F7PX0Rk12FaIg6I43mZQJIrjsGBZe0j4ovZ4otUIBmM4lJucGte91o+vf7px7ks3tWrIErfnnMDA&#10;A2M4VKZsuyg9xXGtm3Tmug34fvmn619HZ3UY5wZ8ou1yCIgiVRTXUjpH9rBBx+y1vIE3GO8ojmof&#10;sIdyVhxXunFpcZYZs9fQcQTZu667fjz8k+cHnXEBh6JH3B6dJRIu4X8NnWESLsEXFTSLQ4ks3i6d&#10;hcEejmfiODrgIBz8JjYuqLVZHBXT4kAq9sCgKhFTRS1yzIVj0/gQop7lLKLwFrWoSr+g1mWctdKV&#10;G25lcJYa6yVV8VzrKNPFkYbjNpwrx5krw4uc6jAboq2j5udap0GIIzkmVT2qY3Eknc+QQj12qSgS&#10;FUKPjK+eOLbj8eyRwcRt8gKFfiZs0tRy/bxm0H4O+qebiwr3BByyw/FOtPWOgzZoFN+HqPrINlP9&#10;7DmtUi3inmjrPUeYqr0mDp6JfzpGVKt0rbfXLNYj/NMjOe1CGTnOXZccgaq2jPsSVTa59TLuIVpR&#10;aYh8qS3j80jD1xmJgY2NEtVBGYk7M3EkJ4WqTeyyqNH58UTGEbWJqqlrHWXRBJLKbMQdhZU40mA5&#10;IqQurwckXkX/ZDVRY2XkNRP1CP/0SB9QlYkdA1GtY2RljXKnq0S2nyi5JhhRyZIYwZUTSD6j0BoL&#10;abx1PomhAm0CSZepqHUNanGbdEvFIhNrMiy5pIXKuXGbNWdDukoxqnm10dX1/NKr6J+sJmrDrp8o&#10;/iZap+IVMaowTaLcayrrOWSKEQdbGqXihE1OMjSKuwkk71y6SsQByAjY61BYjtuseO/A7p3QvaKS&#10;IXGvU2sdEXHIRH5lB9whE3uc1pwA6xonP1GNUNPm1rE1xJE+pTSJSFzjwoSzaeD8UZvYBRmZyPK0&#10;4jBWG0znuE26TEMjbxIRvkbgx0g4atRm6f3TIDqPIzlB1wZBTgxJ1XXXOsrnCSTHITgViM9N5aML&#10;IBM2acuwo8QXM8WsXnVezaTNlqOLdD9Ruffc42rijhivNiYVWTUcVWLkE6OEOj/rfj2X86uhf7pV&#10;UTV0Ucn6UmL1hntmeh3dCmCbiVmM1MC3nti1leHDEp2acQp3CFzruCQQ97rv61Iq8tccBWGljc8j&#10;hRsHrnWUz+Otl1Tkp5HXidW753we23t8auJ6grOI+wfRtjsfBpQo5cemcMsZDwKLOBtcZbBN012F&#10;qMUGITSxRqwaJ2M4/KE7j1GLuPbgLOJeQxzIBTpIFBex4h1DpU5kSGNLBncgok1rPlKAc8aV8RuL&#10;qhJkkA24prEURZtWPr1VWBNiWvukscSxRgzHaSiuVkRhHGV3iVZ5BLvrObNfn/zTrVNunHEFI9qm&#10;GxLcp46i3MKMK1NRFJ8I46JGFMaLd53YNXmVrRO+zG6CCx3RRuleCuZQhQOjmFKKC9i4VhrH+WOi&#10;xFEJUmbnc4llXXO8lzjvwg0Say7hwBUrkZg5FYfNiaUcF01co9ER+bEI4Z1xe5iW0Q05FTfsBZJr&#10;lQMBRviSyTId9ruf94cD1Tbsu0rj+8NcfB3wltGw3Y6ni5+4K+ThRHUSd2XlNNHv0R5qKfNy+TAs&#10;j+739hfEYLidp6fTzn56HIfdX/jzZdgf3Gcb9vC7NvR6jXsf5/O0+4ZXbfBSFt52epzm/2yKZ7zg&#10;dLdZ/v00zOOmOPzthDeIcEJDxfiL/aM2LSXuc/jN5/Cb09Px/QR28JLhtIXVu83Ff3x/wV/4Nd5o&#10;woB9PH06bwnoqd2//DbM54JY4kd4qeeXyb/YNNz613VAhQAOy5QcEf4D7z9ZSfhdLXrBKvzbor6/&#10;UfbuvwAAAP//AwBQSwMEFAAGAAgAAAAhAENPp+DYAAAAAwEAAA8AAABkcnMvZG93bnJldi54bWxM&#10;j0FPwzAMhe9I/IfISNxYOoYG6ppOgMSNIRhUu3qNaQqNU5Ks6/49GRzg4ifrWe99Lpaj7cRAPrSO&#10;FUwnGQji2umWGwVvrw8XNyBCRNbYOSYFBwqwLE9PCsy12/MLDevYiBTCIUcFJsY+lzLUhiyGieuJ&#10;k/fuvMWYVt9I7XGfwm0nL7NsLi22nBoM9nRvqP5c76yCp5X7MNV0ODz6/uprNl9Vz3ebSqnzs/F2&#10;ASLSGP+O4Yif0KFMTFu3Yx1EpyA9En/m0buegdj+qiwL+Z+9/AYAAP//AwBQSwECLQAUAAYACAAA&#10;ACEAtoM4kv4AAADhAQAAEwAAAAAAAAAAAAAAAAAAAAAAW0NvbnRlbnRfVHlwZXNdLnhtbFBLAQIt&#10;ABQABgAIAAAAIQA4/SH/1gAAAJQBAAALAAAAAAAAAAAAAAAAAC8BAABfcmVscy8ucmVsc1BLAQIt&#10;ABQABgAIAAAAIQBRwevruAsAAJk2AAAOAAAAAAAAAAAAAAAAAC4CAABkcnMvZTJvRG9jLnhtbFBL&#10;AQItABQABgAIAAAAIQBDT6fg2AAAAAMBAAAPAAAAAAAAAAAAAAAAABIOAABkcnMvZG93bnJldi54&#10;bWxQSwUGAAAAAAQABADzAAAAFw8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77448b [3204]" stroked="f" strokeweight="0">
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:rsidR="007A0F44" w:rsidRPr="00FE53BB" w:rsidRDefault="00417AA8" w:rsidP="00174A87">
            <w:pPr>
              <w:pStyle w:val="letiimBilgileri"/>
              <w:rPr>
                <w:b/>
              </w:rPr>
            </w:pPr>
            <w:sdt>
              <w:sdtPr>
                <w:rPr>
                  <w:b/>
                </w:rPr>
                <w:alias w:val="E-postayı girin:"/>
                <w:tag w:val="E-postayı girin:"/>
                <w:id w:val="479813182"/>
                <w:placeholder>
                  <w:docPart w:val="97614DBA0C52497083F2E9B3946CB0E9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 w:multiLine="1"/>
              </w:sdtPr>
              <w:sdtEndPr/>
              <w:sdtContent>
                <w:r w:rsidR="004E22F1" w:rsidRPr="00FE53BB">
                  <w:rPr>
                    <w:b/>
                  </w:rPr>
                  <w:t>rumeysa18rumeysa@gmail.com</w:t>
                </w:r>
              </w:sdtContent>
            </w:sdt>
            <w:r w:rsidR="007A0F44" w:rsidRPr="00FE53BB">
              <w:rPr>
                <w:b/>
                <w:lang w:bidi="tr-TR"/>
              </w:rPr>
              <w:t xml:space="preserve"> </w:t>
            </w:r>
            <w:r w:rsidR="007A0F44" w:rsidRPr="00FE53BB">
              <w:rPr>
                <w:b/>
                <w:noProof/>
                <w:lang w:eastAsia="tr-TR"/>
              </w:rPr>
              <mc:AlternateContent>
                <mc:Choice Requires="wps">
                  <w:drawing>
                    <wp:inline distT="0" distB="0" distL="0" distR="0" wp14:anchorId="0A55F2F5" wp14:editId="1E56687D">
                      <wp:extent cx="137160" cy="91440"/>
                      <wp:effectExtent l="0" t="0" r="0" b="3810"/>
                      <wp:docPr id="56" name="Serbest Biçim 5" descr="E-posta simgesi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571C7A2" id="Serbest Biçim 5" o:spid="_x0000_s1026" alt="E-posta simgesi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3wpagUAAKsTAAAOAAAAZHJzL2Uyb0RvYy54bWysWNtu4zYQfS/QfyD0WGBjUfItRpxFN8kW&#10;BdLdAMmiz7REW0IlUSXp2Nkf6of0xzq8yZQjJmrRF1siD0dzzgyH0lx9PNYVeqZclKxZR/gijhBt&#10;MpaXzW4dfXv6/GEZISFJk5OKNXQdvVARfbz+8YerQ7uiCStYlVOOwEgjVod2HRVStqvJRGQFrYm4&#10;YC1tYHLLeE0k3PLdJOfkANbrapLE8XxyYDxvOcuoEDB6ayaja21/u6WZ/LrdCipRtY7AN6l/uf7d&#10;qN/J9RVZ7ThpizKzbpD/4EVNygYe2pm6JZKgPS9fmarLjDPBtvIiY/WEbbdlRjUHYIPjMzaPBWmp&#10;5gLiiLaTSfx/ZrMvzw8clfk6ms0j1JAaYvRI+YYKiT6Vf/9V1mgWoZyKDES7+9AyCCYSZb2jolTi&#10;HVqxAhuP7QNX9EV7z7I/BGrYTUGaHf1ZtBACSAywze7yUj6wspHgP1aLJ73V6kaAHbQ5/MZy8IPs&#10;JdOiHre8VtZBLnTUsXvpYkePEmUwiNMFnkOEM5i6xNOpDu2ErNzabC/kL5RpO+T5XkgT+RyudNxy&#10;S/4JbGzrCpLgpwnC8RIdEE5cnnQg4NOBEowKtHwFSTxI0E7qgQJ2ph5kHg+7AyHq3JktB92B6HYQ&#10;nAybWXiYgDewnd81c+ljhr3BPZXnw+5gX2W8GKSFfZlD8mBf5tlwuLCvM46nAZd8pUMu9aQOZpAv&#10;Ng6o1FM7aMnXOxA2yGAvbiFLiS94yJIvOMYBnRJf8XgwcklP8KAhX/CAIV/vQColvtoBM77YgX2W&#10;+FLPB2mlvtIBM6mv82I6bMfXOcAq9VVeDtNKR8mc+jKHLPk6Q00c3iGpr3SImy912NL7YkOV99I6&#10;lENTX+6TSnA47Fz5J4U7EbJjY48EuEJwhqmTRp0QcPSpw0edD3DEPJkDjKwApWYDYAiiAqf6tHsP&#10;DJFS4NkoMARDgRejwKC3Al+OAqvarNBQftUZ/Z7XqgJr+DiSqs5q+Dia2PLE44hiyxSPo6rKonIG&#10;Ct8YqomlCtVtFNxSTcZRTSxVqFWjrFuqUJPGwFVdUlSh9oyCu8wdR1VVGW19HNXUUoViMcoZSzUd&#10;R1VVBeUM7HvPuklku7c5vJWefxLwCMEnwUatgd1OpCoJ7hId4A1TZUuxjuBVTw3X7Jk+MQ2QqjDA&#10;O55+bJdLJ0DVvAl00+6/1fbUyyywmC0tCTfr/g3K7r7uoW4222/K7BP93nsw1EGwCDQMReO2GTQb&#10;BnibQRN92E1WwJ61QdtwFIFt2K6+bZMVZ4Mm9qcN3bPt/O9r4ALpZt2/9Ta2z3HZ5KYHHY3hqHvt&#10;aQzH1sCoCem/0SGGU0sZ0qna6WlHz6Q/z5i+v46FI3mWXm46q5igWvRTwtkltta6T6HTvFs7jHOz&#10;7t+gTNicLTfXd9kgTSr0sszksq4lThMzpPNFbc03ssAgF9OzjdBfYh5toToR3IOMO+4DzSdjxt55&#10;Orzj6oh24LeoY2zyqP80XTkgKRY9v7pRR6xPyD3GOOzATi8321/Tx/bkdp71wuK4uaj2rbnMAoFU&#10;OdTvAl1d1KqdPqkFq8r8c1lVqiDq7g29qTh6JtB3IVlGG+n2cA9ZNaqymoLaMLXelA8u5C0RhVmv&#10;V5i6wtm+yTWkoCS/s9eSlJW5Bq8qeB/TjQXVSzANig3LX6CvAG0qaEUUjH+P0AFaPutI/LknnEao&#10;+rWBnoRpGyCpb6azhar33J/Z+DPNvr5hwA7qJ2kysLqOpLu8kXAHq6HHA4LdN49tpoD6sABqT8ff&#10;CW9RC5ewCDoYX5hr9ZCVa04o1TuspWSI2BvoCOmQ2O6Vajn59xp16rFd/wMAAP//AwBQSwMEFAAG&#10;AAgAAAAhABYKYBzZAAAAAwEAAA8AAABkcnMvZG93bnJldi54bWxMj8FOwzAQRO9I/IO1SNyo06qK&#10;UIhTFQRXEG0PcHNiE1uN1yHeti5fz8IFLiOtZjTztl7lMIijnZKPqGA+K0BY7KLx2CvYbZ9ubkEk&#10;0mj0ENEqONsEq+byotaViSd8tccN9YJLMFVagSMaKylT52zQaRZHi+x9xClo4nPqpZn0icvDIBdF&#10;UcqgPfKC06N9cLbbbw5Bgf989/lM9Bjf2o62Xy/3rnzOSl1f5fUdCLKZ/sLwg8/o0DBTGw9okhgU&#10;8CP0q+wt5iWIljPLJcimlv/Zm28AAAD//wMAUEsBAi0AFAAGAAgAAAAhALaDOJL+AAAA4QEAABMA&#10;AAAAAAAAAAAAAAAAAAAAAFtDb250ZW50X1R5cGVzXS54bWxQSwECLQAUAAYACAAAACEAOP0h/9YA&#10;AACUAQAACwAAAAAAAAAAAAAAAAAvAQAAX3JlbHMvLnJlbHNQSwECLQAUAAYACAAAACEARkN8KWoF&#10;AACrEwAADgAAAAAAAAAAAAAAAAAuAgAAZHJzL2Uyb0RvYy54bWxQSwECLQAUAAYACAAAACEAFgpg&#10;HNkAAAADAQAADwAAAAAAAAAAAAAAAADEBwAAZHJzL2Rvd25yZXYueG1sUEsFBgAAAAAEAAQA8wAA&#10;AMoIAAAAAA==&#10;" path="m108,21r,l60,58,12,21v-1,-1,-1,-2,,-3c13,16,14,16,16,17l60,51,104,17v1,-1,3,-1,4,1c109,19,109,20,108,21r,xm114,r,l6,c3,,,3,,6l,74v,3,3,6,6,6l114,80v3,,6,-3,6,-6l120,6c120,3,117,,114,xe" fillcolor="#77448b [3204]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  <w:p w:rsidR="007A0F44" w:rsidRDefault="00151222" w:rsidP="00174A87">
            <w:pPr>
              <w:pStyle w:val="letiimBilgileri"/>
            </w:pPr>
            <w:hyperlink r:id="rId11" w:history="1">
              <w:r w:rsidRPr="00EB7B12">
                <w:rPr>
                  <w:rStyle w:val="Kpr"/>
                  <w:rFonts w:ascii="Segoe UI" w:hAnsi="Segoe UI" w:cs="Segoe UI"/>
                  <w:sz w:val="21"/>
                  <w:szCs w:val="21"/>
                  <w:shd w:val="clear" w:color="auto" w:fill="FFFFFF"/>
                </w:rPr>
                <w:t>www.linkedin.co</w:t>
              </w:r>
              <w:r w:rsidRPr="00EB7B12">
                <w:rPr>
                  <w:rStyle w:val="Kpr"/>
                  <w:rFonts w:ascii="Segoe UI" w:hAnsi="Segoe UI" w:cs="Segoe UI"/>
                  <w:sz w:val="21"/>
                  <w:szCs w:val="21"/>
                  <w:shd w:val="clear" w:color="auto" w:fill="FFFFFF"/>
                </w:rPr>
                <w:t>m</w:t>
              </w:r>
              <w:r w:rsidRPr="00EB7B12">
                <w:rPr>
                  <w:rStyle w:val="Kpr"/>
                  <w:rFonts w:ascii="Segoe UI" w:hAnsi="Segoe UI" w:cs="Segoe UI"/>
                  <w:sz w:val="21"/>
                  <w:szCs w:val="21"/>
                  <w:shd w:val="clear" w:color="auto" w:fill="FFFFFF"/>
                </w:rPr>
                <w:t>/in/rumeysa-arslan-</w:t>
              </w:r>
              <w:r w:rsidRPr="00EB7B12">
                <w:rPr>
                  <w:rStyle w:val="Kpr"/>
                  <w:rFonts w:ascii="Segoe UI" w:hAnsi="Segoe UI" w:cs="Segoe UI"/>
                  <w:sz w:val="21"/>
                  <w:szCs w:val="21"/>
                  <w:shd w:val="clear" w:color="auto" w:fill="FFFFFF"/>
                </w:rPr>
                <w:t>5</w:t>
              </w:r>
              <w:r w:rsidRPr="00EB7B12">
                <w:rPr>
                  <w:rStyle w:val="Kpr"/>
                  <w:rFonts w:ascii="Segoe UI" w:hAnsi="Segoe UI" w:cs="Segoe UI"/>
                  <w:sz w:val="21"/>
                  <w:szCs w:val="21"/>
                  <w:shd w:val="clear" w:color="auto" w:fill="FFFFFF"/>
                </w:rPr>
                <w:t>7</w:t>
              </w:r>
              <w:r w:rsidRPr="00EB7B12">
                <w:rPr>
                  <w:rStyle w:val="Kpr"/>
                  <w:rFonts w:ascii="Segoe UI" w:hAnsi="Segoe UI" w:cs="Segoe UI"/>
                  <w:sz w:val="21"/>
                  <w:szCs w:val="21"/>
                  <w:shd w:val="clear" w:color="auto" w:fill="FFFFFF"/>
                </w:rPr>
                <w:t>0820349</w:t>
              </w:r>
            </w:hyperlink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</w:t>
            </w:r>
            <w:r w:rsidR="007A0F44" w:rsidRPr="009D0878">
              <w:rPr>
                <w:noProof/>
                <w:lang w:eastAsia="tr-TR"/>
              </w:rPr>
              <mc:AlternateContent>
                <mc:Choice Requires="wps">
                  <w:drawing>
                    <wp:inline distT="0" distB="0" distL="0" distR="0" wp14:anchorId="73F341D3" wp14:editId="56312141">
                      <wp:extent cx="109728" cy="109728"/>
                      <wp:effectExtent l="0" t="0" r="5080" b="5080"/>
                      <wp:docPr id="57" name="LinkedIn simgesi" descr="LinkedIn simgesi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390 w 2616"/>
                                  <a:gd name="T1" fmla="*/ 985 h 2610"/>
                                  <a:gd name="T2" fmla="*/ 387 w 2616"/>
                                  <a:gd name="T3" fmla="*/ 2196 h 2610"/>
                                  <a:gd name="T4" fmla="*/ 402 w 2616"/>
                                  <a:gd name="T5" fmla="*/ 2225 h 2610"/>
                                  <a:gd name="T6" fmla="*/ 769 w 2616"/>
                                  <a:gd name="T7" fmla="*/ 2223 h 2610"/>
                                  <a:gd name="T8" fmla="*/ 775 w 2616"/>
                                  <a:gd name="T9" fmla="*/ 1006 h 2610"/>
                                  <a:gd name="T10" fmla="*/ 761 w 2616"/>
                                  <a:gd name="T11" fmla="*/ 978 h 2610"/>
                                  <a:gd name="T12" fmla="*/ 1720 w 2616"/>
                                  <a:gd name="T13" fmla="*/ 949 h 2610"/>
                                  <a:gd name="T14" fmla="*/ 1558 w 2616"/>
                                  <a:gd name="T15" fmla="*/ 994 h 2610"/>
                                  <a:gd name="T16" fmla="*/ 1431 w 2616"/>
                                  <a:gd name="T17" fmla="*/ 1097 h 2610"/>
                                  <a:gd name="T18" fmla="*/ 1392 w 2616"/>
                                  <a:gd name="T19" fmla="*/ 1142 h 2610"/>
                                  <a:gd name="T20" fmla="*/ 1390 w 2616"/>
                                  <a:gd name="T21" fmla="*/ 985 h 2610"/>
                                  <a:gd name="T22" fmla="*/ 1048 w 2616"/>
                                  <a:gd name="T23" fmla="*/ 978 h 2610"/>
                                  <a:gd name="T24" fmla="*/ 1019 w 2616"/>
                                  <a:gd name="T25" fmla="*/ 993 h 2610"/>
                                  <a:gd name="T26" fmla="*/ 1020 w 2616"/>
                                  <a:gd name="T27" fmla="*/ 2219 h 2610"/>
                                  <a:gd name="T28" fmla="*/ 1377 w 2616"/>
                                  <a:gd name="T29" fmla="*/ 2225 h 2610"/>
                                  <a:gd name="T30" fmla="*/ 1406 w 2616"/>
                                  <a:gd name="T31" fmla="*/ 2210 h 2610"/>
                                  <a:gd name="T32" fmla="*/ 1409 w 2616"/>
                                  <a:gd name="T33" fmla="*/ 1533 h 2610"/>
                                  <a:gd name="T34" fmla="*/ 1447 w 2616"/>
                                  <a:gd name="T35" fmla="*/ 1387 h 2610"/>
                                  <a:gd name="T36" fmla="*/ 1525 w 2616"/>
                                  <a:gd name="T37" fmla="*/ 1311 h 2610"/>
                                  <a:gd name="T38" fmla="*/ 1647 w 2616"/>
                                  <a:gd name="T39" fmla="*/ 1290 h 2610"/>
                                  <a:gd name="T40" fmla="*/ 1758 w 2616"/>
                                  <a:gd name="T41" fmla="*/ 1322 h 2610"/>
                                  <a:gd name="T42" fmla="*/ 1821 w 2616"/>
                                  <a:gd name="T43" fmla="*/ 1418 h 2610"/>
                                  <a:gd name="T44" fmla="*/ 1839 w 2616"/>
                                  <a:gd name="T45" fmla="*/ 1578 h 2610"/>
                                  <a:gd name="T46" fmla="*/ 1842 w 2616"/>
                                  <a:gd name="T47" fmla="*/ 2215 h 2610"/>
                                  <a:gd name="T48" fmla="*/ 2207 w 2616"/>
                                  <a:gd name="T49" fmla="*/ 2225 h 2610"/>
                                  <a:gd name="T50" fmla="*/ 2228 w 2616"/>
                                  <a:gd name="T51" fmla="*/ 2203 h 2610"/>
                                  <a:gd name="T52" fmla="*/ 2216 w 2616"/>
                                  <a:gd name="T53" fmla="*/ 1331 h 2610"/>
                                  <a:gd name="T54" fmla="*/ 2148 w 2616"/>
                                  <a:gd name="T55" fmla="*/ 1128 h 2610"/>
                                  <a:gd name="T56" fmla="*/ 2035 w 2616"/>
                                  <a:gd name="T57" fmla="*/ 1011 h 2610"/>
                                  <a:gd name="T58" fmla="*/ 1850 w 2616"/>
                                  <a:gd name="T59" fmla="*/ 951 h 2610"/>
                                  <a:gd name="T60" fmla="*/ 511 w 2616"/>
                                  <a:gd name="T61" fmla="*/ 370 h 2610"/>
                                  <a:gd name="T62" fmla="*/ 401 w 2616"/>
                                  <a:gd name="T63" fmla="*/ 450 h 2610"/>
                                  <a:gd name="T64" fmla="*/ 357 w 2616"/>
                                  <a:gd name="T65" fmla="*/ 582 h 2610"/>
                                  <a:gd name="T66" fmla="*/ 399 w 2616"/>
                                  <a:gd name="T67" fmla="*/ 715 h 2610"/>
                                  <a:gd name="T68" fmla="*/ 508 w 2616"/>
                                  <a:gd name="T69" fmla="*/ 797 h 2610"/>
                                  <a:gd name="T70" fmla="*/ 651 w 2616"/>
                                  <a:gd name="T71" fmla="*/ 797 h 2610"/>
                                  <a:gd name="T72" fmla="*/ 763 w 2616"/>
                                  <a:gd name="T73" fmla="*/ 717 h 2610"/>
                                  <a:gd name="T74" fmla="*/ 806 w 2616"/>
                                  <a:gd name="T75" fmla="*/ 583 h 2610"/>
                                  <a:gd name="T76" fmla="*/ 763 w 2616"/>
                                  <a:gd name="T77" fmla="*/ 452 h 2610"/>
                                  <a:gd name="T78" fmla="*/ 653 w 2616"/>
                                  <a:gd name="T79" fmla="*/ 370 h 2610"/>
                                  <a:gd name="T80" fmla="*/ 2451 w 2616"/>
                                  <a:gd name="T81" fmla="*/ 0 h 2610"/>
                                  <a:gd name="T82" fmla="*/ 2527 w 2616"/>
                                  <a:gd name="T83" fmla="*/ 30 h 2610"/>
                                  <a:gd name="T84" fmla="*/ 2605 w 2616"/>
                                  <a:gd name="T85" fmla="*/ 128 h 2610"/>
                                  <a:gd name="T86" fmla="*/ 2616 w 2616"/>
                                  <a:gd name="T87" fmla="*/ 2425 h 2610"/>
                                  <a:gd name="T88" fmla="*/ 2568 w 2616"/>
                                  <a:gd name="T89" fmla="*/ 2545 h 2610"/>
                                  <a:gd name="T90" fmla="*/ 2458 w 2616"/>
                                  <a:gd name="T91" fmla="*/ 2607 h 2610"/>
                                  <a:gd name="T92" fmla="*/ 132 w 2616"/>
                                  <a:gd name="T93" fmla="*/ 2602 h 2610"/>
                                  <a:gd name="T94" fmla="*/ 41 w 2616"/>
                                  <a:gd name="T95" fmla="*/ 2540 h 2610"/>
                                  <a:gd name="T96" fmla="*/ 0 w 2616"/>
                                  <a:gd name="T97" fmla="*/ 2452 h 2610"/>
                                  <a:gd name="T98" fmla="*/ 30 w 2616"/>
                                  <a:gd name="T99" fmla="*/ 85 h 2610"/>
                                  <a:gd name="T100" fmla="*/ 111 w 2616"/>
                                  <a:gd name="T101" fmla="*/ 17 h 261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616" h="2610">
                                    <a:moveTo>
                                      <a:pt x="419" y="978"/>
                                    </a:moveTo>
                                    <a:lnTo>
                                      <a:pt x="404" y="978"/>
                                    </a:lnTo>
                                    <a:lnTo>
                                      <a:pt x="394" y="981"/>
                                    </a:lnTo>
                                    <a:lnTo>
                                      <a:pt x="390" y="985"/>
                                    </a:lnTo>
                                    <a:lnTo>
                                      <a:pt x="388" y="995"/>
                                    </a:lnTo>
                                    <a:lnTo>
                                      <a:pt x="387" y="1010"/>
                                    </a:lnTo>
                                    <a:lnTo>
                                      <a:pt x="387" y="1600"/>
                                    </a:lnTo>
                                    <a:lnTo>
                                      <a:pt x="387" y="2196"/>
                                    </a:lnTo>
                                    <a:lnTo>
                                      <a:pt x="388" y="2210"/>
                                    </a:lnTo>
                                    <a:lnTo>
                                      <a:pt x="389" y="2219"/>
                                    </a:lnTo>
                                    <a:lnTo>
                                      <a:pt x="394" y="2223"/>
                                    </a:lnTo>
                                    <a:lnTo>
                                      <a:pt x="402" y="2225"/>
                                    </a:lnTo>
                                    <a:lnTo>
                                      <a:pt x="415" y="2225"/>
                                    </a:lnTo>
                                    <a:lnTo>
                                      <a:pt x="749" y="2225"/>
                                    </a:lnTo>
                                    <a:lnTo>
                                      <a:pt x="761" y="2225"/>
                                    </a:lnTo>
                                    <a:lnTo>
                                      <a:pt x="769" y="2223"/>
                                    </a:lnTo>
                                    <a:lnTo>
                                      <a:pt x="773" y="2219"/>
                                    </a:lnTo>
                                    <a:lnTo>
                                      <a:pt x="775" y="2211"/>
                                    </a:lnTo>
                                    <a:lnTo>
                                      <a:pt x="775" y="2197"/>
                                    </a:lnTo>
                                    <a:lnTo>
                                      <a:pt x="775" y="1006"/>
                                    </a:lnTo>
                                    <a:lnTo>
                                      <a:pt x="775" y="993"/>
                                    </a:lnTo>
                                    <a:lnTo>
                                      <a:pt x="773" y="985"/>
                                    </a:lnTo>
                                    <a:lnTo>
                                      <a:pt x="769" y="979"/>
                                    </a:lnTo>
                                    <a:lnTo>
                                      <a:pt x="761" y="978"/>
                                    </a:lnTo>
                                    <a:lnTo>
                                      <a:pt x="747" y="978"/>
                                    </a:lnTo>
                                    <a:lnTo>
                                      <a:pt x="419" y="978"/>
                                    </a:lnTo>
                                    <a:close/>
                                    <a:moveTo>
                                      <a:pt x="1785" y="947"/>
                                    </a:moveTo>
                                    <a:lnTo>
                                      <a:pt x="1720" y="949"/>
                                    </a:lnTo>
                                    <a:lnTo>
                                      <a:pt x="1677" y="955"/>
                                    </a:lnTo>
                                    <a:lnTo>
                                      <a:pt x="1635" y="964"/>
                                    </a:lnTo>
                                    <a:lnTo>
                                      <a:pt x="1595" y="977"/>
                                    </a:lnTo>
                                    <a:lnTo>
                                      <a:pt x="1558" y="994"/>
                                    </a:lnTo>
                                    <a:lnTo>
                                      <a:pt x="1523" y="1013"/>
                                    </a:lnTo>
                                    <a:lnTo>
                                      <a:pt x="1490" y="1037"/>
                                    </a:lnTo>
                                    <a:lnTo>
                                      <a:pt x="1459" y="1065"/>
                                    </a:lnTo>
                                    <a:lnTo>
                                      <a:pt x="1431" y="1097"/>
                                    </a:lnTo>
                                    <a:lnTo>
                                      <a:pt x="1405" y="1133"/>
                                    </a:lnTo>
                                    <a:lnTo>
                                      <a:pt x="1401" y="1138"/>
                                    </a:lnTo>
                                    <a:lnTo>
                                      <a:pt x="1396" y="1144"/>
                                    </a:lnTo>
                                    <a:lnTo>
                                      <a:pt x="1392" y="1142"/>
                                    </a:lnTo>
                                    <a:lnTo>
                                      <a:pt x="1392" y="1122"/>
                                    </a:lnTo>
                                    <a:lnTo>
                                      <a:pt x="1391" y="1004"/>
                                    </a:lnTo>
                                    <a:lnTo>
                                      <a:pt x="1391" y="992"/>
                                    </a:lnTo>
                                    <a:lnTo>
                                      <a:pt x="1390" y="985"/>
                                    </a:lnTo>
                                    <a:lnTo>
                                      <a:pt x="1386" y="981"/>
                                    </a:lnTo>
                                    <a:lnTo>
                                      <a:pt x="1378" y="978"/>
                                    </a:lnTo>
                                    <a:lnTo>
                                      <a:pt x="1365" y="978"/>
                                    </a:lnTo>
                                    <a:lnTo>
                                      <a:pt x="1048" y="978"/>
                                    </a:lnTo>
                                    <a:lnTo>
                                      <a:pt x="1033" y="978"/>
                                    </a:lnTo>
                                    <a:lnTo>
                                      <a:pt x="1025" y="979"/>
                                    </a:lnTo>
                                    <a:lnTo>
                                      <a:pt x="1020" y="985"/>
                                    </a:lnTo>
                                    <a:lnTo>
                                      <a:pt x="1019" y="993"/>
                                    </a:lnTo>
                                    <a:lnTo>
                                      <a:pt x="1019" y="1007"/>
                                    </a:lnTo>
                                    <a:lnTo>
                                      <a:pt x="1019" y="2195"/>
                                    </a:lnTo>
                                    <a:lnTo>
                                      <a:pt x="1019" y="2210"/>
                                    </a:lnTo>
                                    <a:lnTo>
                                      <a:pt x="1020" y="2219"/>
                                    </a:lnTo>
                                    <a:lnTo>
                                      <a:pt x="1025" y="2223"/>
                                    </a:lnTo>
                                    <a:lnTo>
                                      <a:pt x="1033" y="2225"/>
                                    </a:lnTo>
                                    <a:lnTo>
                                      <a:pt x="1048" y="2225"/>
                                    </a:lnTo>
                                    <a:lnTo>
                                      <a:pt x="1377" y="2225"/>
                                    </a:lnTo>
                                    <a:lnTo>
                                      <a:pt x="1391" y="2225"/>
                                    </a:lnTo>
                                    <a:lnTo>
                                      <a:pt x="1400" y="2223"/>
                                    </a:lnTo>
                                    <a:lnTo>
                                      <a:pt x="1404" y="2219"/>
                                    </a:lnTo>
                                    <a:lnTo>
                                      <a:pt x="1406" y="2210"/>
                                    </a:lnTo>
                                    <a:lnTo>
                                      <a:pt x="1406" y="2195"/>
                                    </a:lnTo>
                                    <a:lnTo>
                                      <a:pt x="1406" y="1626"/>
                                    </a:lnTo>
                                    <a:lnTo>
                                      <a:pt x="1407" y="1580"/>
                                    </a:lnTo>
                                    <a:lnTo>
                                      <a:pt x="1409" y="1533"/>
                                    </a:lnTo>
                                    <a:lnTo>
                                      <a:pt x="1415" y="1487"/>
                                    </a:lnTo>
                                    <a:lnTo>
                                      <a:pt x="1425" y="1442"/>
                                    </a:lnTo>
                                    <a:lnTo>
                                      <a:pt x="1435" y="1413"/>
                                    </a:lnTo>
                                    <a:lnTo>
                                      <a:pt x="1447" y="1387"/>
                                    </a:lnTo>
                                    <a:lnTo>
                                      <a:pt x="1462" y="1363"/>
                                    </a:lnTo>
                                    <a:lnTo>
                                      <a:pt x="1480" y="1343"/>
                                    </a:lnTo>
                                    <a:lnTo>
                                      <a:pt x="1501" y="1326"/>
                                    </a:lnTo>
                                    <a:lnTo>
                                      <a:pt x="1525" y="1311"/>
                                    </a:lnTo>
                                    <a:lnTo>
                                      <a:pt x="1552" y="1301"/>
                                    </a:lnTo>
                                    <a:lnTo>
                                      <a:pt x="1581" y="1294"/>
                                    </a:lnTo>
                                    <a:lnTo>
                                      <a:pt x="1614" y="1290"/>
                                    </a:lnTo>
                                    <a:lnTo>
                                      <a:pt x="1647" y="1290"/>
                                    </a:lnTo>
                                    <a:lnTo>
                                      <a:pt x="1679" y="1292"/>
                                    </a:lnTo>
                                    <a:lnTo>
                                      <a:pt x="1708" y="1297"/>
                                    </a:lnTo>
                                    <a:lnTo>
                                      <a:pt x="1735" y="1307"/>
                                    </a:lnTo>
                                    <a:lnTo>
                                      <a:pt x="1758" y="1322"/>
                                    </a:lnTo>
                                    <a:lnTo>
                                      <a:pt x="1778" y="1341"/>
                                    </a:lnTo>
                                    <a:lnTo>
                                      <a:pt x="1795" y="1363"/>
                                    </a:lnTo>
                                    <a:lnTo>
                                      <a:pt x="1809" y="1390"/>
                                    </a:lnTo>
                                    <a:lnTo>
                                      <a:pt x="1821" y="1418"/>
                                    </a:lnTo>
                                    <a:lnTo>
                                      <a:pt x="1828" y="1448"/>
                                    </a:lnTo>
                                    <a:lnTo>
                                      <a:pt x="1833" y="1491"/>
                                    </a:lnTo>
                                    <a:lnTo>
                                      <a:pt x="1838" y="1534"/>
                                    </a:lnTo>
                                    <a:lnTo>
                                      <a:pt x="1839" y="1578"/>
                                    </a:lnTo>
                                    <a:lnTo>
                                      <a:pt x="1840" y="1889"/>
                                    </a:lnTo>
                                    <a:lnTo>
                                      <a:pt x="1840" y="2198"/>
                                    </a:lnTo>
                                    <a:lnTo>
                                      <a:pt x="1840" y="2208"/>
                                    </a:lnTo>
                                    <a:lnTo>
                                      <a:pt x="1842" y="2215"/>
                                    </a:lnTo>
                                    <a:lnTo>
                                      <a:pt x="1845" y="2221"/>
                                    </a:lnTo>
                                    <a:lnTo>
                                      <a:pt x="1852" y="2224"/>
                                    </a:lnTo>
                                    <a:lnTo>
                                      <a:pt x="1862" y="2225"/>
                                    </a:lnTo>
                                    <a:lnTo>
                                      <a:pt x="2207" y="2225"/>
                                    </a:lnTo>
                                    <a:lnTo>
                                      <a:pt x="2217" y="2224"/>
                                    </a:lnTo>
                                    <a:lnTo>
                                      <a:pt x="2224" y="2220"/>
                                    </a:lnTo>
                                    <a:lnTo>
                                      <a:pt x="2227" y="2213"/>
                                    </a:lnTo>
                                    <a:lnTo>
                                      <a:pt x="2228" y="2203"/>
                                    </a:lnTo>
                                    <a:lnTo>
                                      <a:pt x="2227" y="1829"/>
                                    </a:lnTo>
                                    <a:lnTo>
                                      <a:pt x="2226" y="1455"/>
                                    </a:lnTo>
                                    <a:lnTo>
                                      <a:pt x="2223" y="1392"/>
                                    </a:lnTo>
                                    <a:lnTo>
                                      <a:pt x="2216" y="1331"/>
                                    </a:lnTo>
                                    <a:lnTo>
                                      <a:pt x="2203" y="1269"/>
                                    </a:lnTo>
                                    <a:lnTo>
                                      <a:pt x="2186" y="1209"/>
                                    </a:lnTo>
                                    <a:lnTo>
                                      <a:pt x="2169" y="1166"/>
                                    </a:lnTo>
                                    <a:lnTo>
                                      <a:pt x="2148" y="1128"/>
                                    </a:lnTo>
                                    <a:lnTo>
                                      <a:pt x="2125" y="1094"/>
                                    </a:lnTo>
                                    <a:lnTo>
                                      <a:pt x="2099" y="1062"/>
                                    </a:lnTo>
                                    <a:lnTo>
                                      <a:pt x="2069" y="1035"/>
                                    </a:lnTo>
                                    <a:lnTo>
                                      <a:pt x="2035" y="1011"/>
                                    </a:lnTo>
                                    <a:lnTo>
                                      <a:pt x="1998" y="992"/>
                                    </a:lnTo>
                                    <a:lnTo>
                                      <a:pt x="1958" y="975"/>
                                    </a:lnTo>
                                    <a:lnTo>
                                      <a:pt x="1914" y="963"/>
                                    </a:lnTo>
                                    <a:lnTo>
                                      <a:pt x="1850" y="951"/>
                                    </a:lnTo>
                                    <a:lnTo>
                                      <a:pt x="1785" y="947"/>
                                    </a:lnTo>
                                    <a:close/>
                                    <a:moveTo>
                                      <a:pt x="582" y="359"/>
                                    </a:moveTo>
                                    <a:lnTo>
                                      <a:pt x="546" y="362"/>
                                    </a:lnTo>
                                    <a:lnTo>
                                      <a:pt x="511" y="370"/>
                                    </a:lnTo>
                                    <a:lnTo>
                                      <a:pt x="478" y="383"/>
                                    </a:lnTo>
                                    <a:lnTo>
                                      <a:pt x="449" y="401"/>
                                    </a:lnTo>
                                    <a:lnTo>
                                      <a:pt x="423" y="423"/>
                                    </a:lnTo>
                                    <a:lnTo>
                                      <a:pt x="401" y="450"/>
                                    </a:lnTo>
                                    <a:lnTo>
                                      <a:pt x="383" y="479"/>
                                    </a:lnTo>
                                    <a:lnTo>
                                      <a:pt x="368" y="511"/>
                                    </a:lnTo>
                                    <a:lnTo>
                                      <a:pt x="360" y="546"/>
                                    </a:lnTo>
                                    <a:lnTo>
                                      <a:pt x="357" y="582"/>
                                    </a:lnTo>
                                    <a:lnTo>
                                      <a:pt x="359" y="618"/>
                                    </a:lnTo>
                                    <a:lnTo>
                                      <a:pt x="367" y="654"/>
                                    </a:lnTo>
                                    <a:lnTo>
                                      <a:pt x="382" y="686"/>
                                    </a:lnTo>
                                    <a:lnTo>
                                      <a:pt x="399" y="715"/>
                                    </a:lnTo>
                                    <a:lnTo>
                                      <a:pt x="421" y="741"/>
                                    </a:lnTo>
                                    <a:lnTo>
                                      <a:pt x="447" y="765"/>
                                    </a:lnTo>
                                    <a:lnTo>
                                      <a:pt x="476" y="783"/>
                                    </a:lnTo>
                                    <a:lnTo>
                                      <a:pt x="508" y="797"/>
                                    </a:lnTo>
                                    <a:lnTo>
                                      <a:pt x="542" y="805"/>
                                    </a:lnTo>
                                    <a:lnTo>
                                      <a:pt x="578" y="808"/>
                                    </a:lnTo>
                                    <a:lnTo>
                                      <a:pt x="616" y="805"/>
                                    </a:lnTo>
                                    <a:lnTo>
                                      <a:pt x="651" y="797"/>
                                    </a:lnTo>
                                    <a:lnTo>
                                      <a:pt x="683" y="784"/>
                                    </a:lnTo>
                                    <a:lnTo>
                                      <a:pt x="714" y="766"/>
                                    </a:lnTo>
                                    <a:lnTo>
                                      <a:pt x="740" y="742"/>
                                    </a:lnTo>
                                    <a:lnTo>
                                      <a:pt x="763" y="717"/>
                                    </a:lnTo>
                                    <a:lnTo>
                                      <a:pt x="781" y="687"/>
                                    </a:lnTo>
                                    <a:lnTo>
                                      <a:pt x="795" y="655"/>
                                    </a:lnTo>
                                    <a:lnTo>
                                      <a:pt x="803" y="620"/>
                                    </a:lnTo>
                                    <a:lnTo>
                                      <a:pt x="806" y="583"/>
                                    </a:lnTo>
                                    <a:lnTo>
                                      <a:pt x="803" y="548"/>
                                    </a:lnTo>
                                    <a:lnTo>
                                      <a:pt x="795" y="513"/>
                                    </a:lnTo>
                                    <a:lnTo>
                                      <a:pt x="781" y="481"/>
                                    </a:lnTo>
                                    <a:lnTo>
                                      <a:pt x="763" y="452"/>
                                    </a:lnTo>
                                    <a:lnTo>
                                      <a:pt x="741" y="426"/>
                                    </a:lnTo>
                                    <a:lnTo>
                                      <a:pt x="715" y="402"/>
                                    </a:lnTo>
                                    <a:lnTo>
                                      <a:pt x="685" y="384"/>
                                    </a:lnTo>
                                    <a:lnTo>
                                      <a:pt x="653" y="370"/>
                                    </a:lnTo>
                                    <a:lnTo>
                                      <a:pt x="619" y="362"/>
                                    </a:lnTo>
                                    <a:lnTo>
                                      <a:pt x="582" y="359"/>
                                    </a:lnTo>
                                    <a:close/>
                                    <a:moveTo>
                                      <a:pt x="163" y="0"/>
                                    </a:moveTo>
                                    <a:lnTo>
                                      <a:pt x="2451" y="0"/>
                                    </a:lnTo>
                                    <a:lnTo>
                                      <a:pt x="2457" y="2"/>
                                    </a:lnTo>
                                    <a:lnTo>
                                      <a:pt x="2463" y="4"/>
                                    </a:lnTo>
                                    <a:lnTo>
                                      <a:pt x="2498" y="15"/>
                                    </a:lnTo>
                                    <a:lnTo>
                                      <a:pt x="2527" y="30"/>
                                    </a:lnTo>
                                    <a:lnTo>
                                      <a:pt x="2553" y="49"/>
                                    </a:lnTo>
                                    <a:lnTo>
                                      <a:pt x="2575" y="72"/>
                                    </a:lnTo>
                                    <a:lnTo>
                                      <a:pt x="2592" y="99"/>
                                    </a:lnTo>
                                    <a:lnTo>
                                      <a:pt x="2605" y="128"/>
                                    </a:lnTo>
                                    <a:lnTo>
                                      <a:pt x="2613" y="160"/>
                                    </a:lnTo>
                                    <a:lnTo>
                                      <a:pt x="2616" y="195"/>
                                    </a:lnTo>
                                    <a:lnTo>
                                      <a:pt x="2616" y="2414"/>
                                    </a:lnTo>
                                    <a:lnTo>
                                      <a:pt x="2616" y="2425"/>
                                    </a:lnTo>
                                    <a:lnTo>
                                      <a:pt x="2612" y="2458"/>
                                    </a:lnTo>
                                    <a:lnTo>
                                      <a:pt x="2602" y="2490"/>
                                    </a:lnTo>
                                    <a:lnTo>
                                      <a:pt x="2587" y="2518"/>
                                    </a:lnTo>
                                    <a:lnTo>
                                      <a:pt x="2568" y="2545"/>
                                    </a:lnTo>
                                    <a:lnTo>
                                      <a:pt x="2546" y="2567"/>
                                    </a:lnTo>
                                    <a:lnTo>
                                      <a:pt x="2520" y="2585"/>
                                    </a:lnTo>
                                    <a:lnTo>
                                      <a:pt x="2491" y="2599"/>
                                    </a:lnTo>
                                    <a:lnTo>
                                      <a:pt x="2458" y="2607"/>
                                    </a:lnTo>
                                    <a:lnTo>
                                      <a:pt x="2425" y="2610"/>
                                    </a:lnTo>
                                    <a:lnTo>
                                      <a:pt x="189" y="2610"/>
                                    </a:lnTo>
                                    <a:lnTo>
                                      <a:pt x="160" y="2608"/>
                                    </a:lnTo>
                                    <a:lnTo>
                                      <a:pt x="132" y="2602"/>
                                    </a:lnTo>
                                    <a:lnTo>
                                      <a:pt x="106" y="2591"/>
                                    </a:lnTo>
                                    <a:lnTo>
                                      <a:pt x="82" y="2577"/>
                                    </a:lnTo>
                                    <a:lnTo>
                                      <a:pt x="59" y="2558"/>
                                    </a:lnTo>
                                    <a:lnTo>
                                      <a:pt x="41" y="2540"/>
                                    </a:lnTo>
                                    <a:lnTo>
                                      <a:pt x="27" y="2519"/>
                                    </a:lnTo>
                                    <a:lnTo>
                                      <a:pt x="15" y="2498"/>
                                    </a:lnTo>
                                    <a:lnTo>
                                      <a:pt x="7" y="2475"/>
                                    </a:lnTo>
                                    <a:lnTo>
                                      <a:pt x="0" y="2452"/>
                                    </a:lnTo>
                                    <a:lnTo>
                                      <a:pt x="0" y="158"/>
                                    </a:lnTo>
                                    <a:lnTo>
                                      <a:pt x="7" y="133"/>
                                    </a:lnTo>
                                    <a:lnTo>
                                      <a:pt x="17" y="109"/>
                                    </a:lnTo>
                                    <a:lnTo>
                                      <a:pt x="30" y="85"/>
                                    </a:lnTo>
                                    <a:lnTo>
                                      <a:pt x="47" y="64"/>
                                    </a:lnTo>
                                    <a:lnTo>
                                      <a:pt x="67" y="45"/>
                                    </a:lnTo>
                                    <a:lnTo>
                                      <a:pt x="88" y="29"/>
                                    </a:lnTo>
                                    <a:lnTo>
                                      <a:pt x="111" y="17"/>
                                    </a:lnTo>
                                    <a:lnTo>
                                      <a:pt x="136" y="7"/>
                                    </a:lnTo>
                                    <a:lnTo>
                                      <a:pt x="16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951E470" id="LinkedIn simgesi" o:spid="_x0000_s1026" alt="LinkedIn simgesi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PPDzAwAABc/AAAOAAAAZHJzL2Uyb0RvYy54bWysW02PG7kRvQfIf2joGCA7zW7218DjPXh3&#10;gwWczQLrIOe2pPEIK6kVtezx5tfnFVnVZttDFhHk4tZYT0UWX7E+WOxX338+HYtP++t8mM4PG/Nd&#10;uSn25+20O5w/PGz++e6nv/abYr6N5914nM77h80f+3nz/es//+nV8+V+X01P03G3vxYQcp7vny8P&#10;m6fb7XJ/dzdvn/ancf5uuuzP+PJxup7GG/68frjbXcdnSD8d76qybO+ep+vucp22+3nG//7gv9y8&#10;dvIfH/fb2z8eH+f9rTg+bDC3m/v36v59T//evX413n+4jpenw5anMf4PsziNhzMGXUT9MN7G4uP1&#10;8I2o02F7nebp8fbddjrdTY+Ph+3e6QBtTPmVNr89jZe90wWLM1+WZZr/f2K3v3z69Vocdg+bptsU&#10;5/EEjt4ezr/vdz+fi/lw+rCfD5tit5+3WLRvvsDqPV/mewj57fLrlfSfL2+n7e9zcZ5+3B1uv06H&#10;8w2zNbTOdyso/THjR8X7579PO4w6frxNbgk/P15PJAqLU3x2TP2xMLX/fCu2+E9TDl0F09riK/5M&#10;I4z38uPtx/n2t/3kBI2f3s43T/QOnxxNO9b1HYzi8XQE53+5K+qhLJ6LqjUt28WCMgFq6JviiVBi&#10;PQuqClB130Vk1QGqMkMbEWYDmC2riLAmQFVVFZtZG8C6dogIgwUsawFhdWRmWPcF1nVNRNgQoAx2&#10;akQYVjGQ1pqINLNioOtj0kIKTFdF+QxJGOwQExeSYJqmj80upGEYbExcSIOxdVTZkAgy75i8kAlT&#10;DzEjMSsujK0i8qqQC8iLrV61IiO+HVZklDa2etWKjCi31YqM0sSsuFqTEbPiakVGGTWVKiSjwoaN&#10;Ld6ajC62/auQjMSWrVdkWGygl11THZKB+ZWR+dUrNmwZW746ZMM0dWz96hUd1sb0rUM6DLnFl51n&#10;veKjgSuL6BvyYWpjYvJWfLTx+YV8mApG//L87IqPLuoLbMiHqavYZrMrPvoq5gzsig9rYq7Prvjo&#10;6xi/dsVHE91udsVHD6fxMh825AP2FwtBNuSjqsqYvdiQj8T+aEI+gIt5lybkA+PG7LkJ+YAesf3W&#10;rPio4cRftpcm5KMyUe/XrPgw0CMiL+QDasT2B+VxS3g2ZXR/NCEfpm9izr4J+RiamLptSEeDUV+2&#10;ljZko+5im60NybBlVFrIhYUKLy9dG1JRNzHLa0Mmmj62cduQiHqI7bM25KGLbos2pKEpY1bchix0&#10;0YygC1loQdbLLHQhCwlpIQtdW8ekhSx0Jubgu5CFPhrPujULse3ahSwk5hayYJsYp13IQttENQ1Z&#10;iFtvH7JQ2SgNfUhDzHj7kISqqWLW24cs1FFpIQlVW8a8SB+yEHdKfcgCFU4RE+lDGiobrVP6kIeq&#10;aWPboQ+JqBobCzrDV0zE5A0hE1iWmA0PIRkI7hF1h5ALiIuZ3RCyYWO7dQi5gLIxboeQjJg7H9ZM&#10;RHfEEDIBc3rZkQwhD9FCAOVfGJOiwQHRKsSFJKC0/yDF+/gk9fz285kLenwqRjpzKt0ZwmWa6eyA&#10;qnucELzz5w/jPVBU/UfA4JbAtTus0MBgjsBNFhjEELjLAmPhCTxkgal8JjTqY38AklbRsI4mT0nD&#10;Wpo8NXFu4ieTp6hhTVGe5sydqlNSFdVnFpxVRXWZBWdVUT1mwVlVVIdZcFYVxV8OnGo/UhW1XRZc&#10;LDdPVarcnPQ8Vakwc/A8VWtWtc5Tlcoqko6yKUdVqpocPE9VKoocPE9VqnkcPE9VKmkcPE9VqlgI&#10;jookR1UqSBw8T1WqNxw8T9WGVUW5kDUZVhXVQA6cqgGaDNL9LDir2uapSvm8k56nKiXsDp6nKmXk&#10;Dp6nKqXcBEdOnaNqx6p2eapS0uyk56lKWbGD56lKaa+D56lKeS3BkbfmqEqZq4Pnqdqzqkg9s6Sz&#10;qkgts+CsKjLHHDgljjR3JIZZcFYViV8WnFVFZpcFZ1WRu2XBWVUkZzlwl52RrpR+BT9AyoVkgvOr&#10;KzppX/fQrpsCPbT39Jvx/jLeKC2Tj8Xzw8Y1Uoon98GnZafp0/7d5DA3ys8snUxj6AGG6Ef+gjie&#10;V8jSL9kXpHwvz4uTWFNKTRIXG5Xv5Sk4TzCaOTyyfC9PxlFFQvIWquR7eQoOeTVwWEPXFsLiCUCe&#10;XwFbJMVeZwHIcw2kFpEC9FOks18F6FcbQLEMGVKePDQvIvWAkhLRl3Ja0zFdGogMkpZHBXZ0/JcF&#10;pJOkPOAiMa1MB5fsJSrLg56XAGXDyPrJ06/jAjTLzhWAPNdA6pMl11EkDoujEUHyFIFeF8280Qt0&#10;qgxd2iI6Xm1t+3V0GgxWNNy3G1/mvz1O8955lC+uwOtkOjqUIOEYJO0tqPPH0LRepu14wjiGTe1G&#10;01IfgwZH8pEENlSuuyWQWYpq8mR10E70QOy2tERqkEEifEvago3lsGXKWhnc0rGuk4lTz+ToaFMy&#10;UjFiY0uvuTHoIaVlUqFPo6MflEbWdKjhkEjlkzLR/hRklYusVKTojvCjjO6RA2ahAPMCD1bGa65F&#10;MlNzFqftOVPTATfWUgWiVZsJpGZhlkRqyjqgsh/Rh/VAJS5jL7DnUjzhAoRvVfaEiER4VPbEgtRC&#10;rhF91JgLpF8iNehic0ugUqKuESLVsAsj8n4wA0lnpaBSR1o69vNI1R/4rE1fJfTBWaaS7MAbMVJl&#10;U5CmxZ2A5Oa1MCHSyDQohRQk+1c00BUkp0boECr2iWNzP7rFKUh6dA5WxqoRgwM2NeYVmdSTI93r&#10;pUqXgCZPDmyW60RTo3ednGcjcaDWVh73AXj05aRTRpXnElZlnks5Iwh5CpL6L6RRpUXglg9C6XpA&#10;WiPcMxCZGhIpF4+usNmV3h1jdIWjTnivNV+H+wu8nloM7Di8gM10tms6znx0C+lL1h13jNLriXsR&#10;fp64+KAhWSOL6JW0up79J9IlRaOeDzNxDUaJ/7hv4eeJCxXK6HziafrlKELsUp5snz0jEY8yZeJ6&#10;g4qUim0505dR5bmMvsQjbZX4pBIRQVsl9iFq7KD7IW49M5BmQaZHd9OjHYcPaasDQGQq/hNIb3V0&#10;sSTJ+yLT9EsTQFZcnn7lgeSc1ypFCZBcGVDym7J5BFaWiQsrChKKeL+E2jAp03CGaips5zSSy0xj&#10;cBabRnLqadBzVpASEUrFe2N2vDdLmF9y9FLmies1ClI8LS7YJJFmoE4qrE6tDAapB3G8kJqlGTga&#10;DVogxqUeP/TScRBLkyfv9W8rawHEy3FckHHC66Ul8KVgl1978Q23VWpl+XFryEvEkXpqASxHpBpX&#10;HpI4PkvC/aE0jneRVU+7/Pxw0Sgpj+ZFjFvlUKXmTgPpndKj5m4KrWMSR1e/MC4xk8b5/dAqIbWm&#10;K0yQ16K1lJTHltDCHyRxvA9xGSqJsxzzOyXhwJ1TN79OOcKw3BXpFHvB7SsvT0mzGm5C9jjvSOlL&#10;qQCtX68EZXrfwOPS8nCfK2t+Ldtfh45Kan4d+5FOccod5yGdUnbgFpafHyJyclzOu1ul5JB8slXC&#10;YM8Rq1XCOu6cufk1ih2IvEZJJGV+jZIkdKyvVXoSsn64ppZeP+wLsherFE20zxwOp/QpPlo+V60V&#10;e8G9OCcPF9/S8vhoRvX330QQiRvxqINzWDcHmUEs5tCtuxVQRMuTcy3LPjO9QpXlYdMbqrIc6xUH&#10;R7f4/EqKGjIrefLsGl5xBLIUgVXDHQk0l9M4PiNdOoMynjx5XNwLdPNTk7AWpk8mZhCikiOLj9MO&#10;Y3zPEBIrC++UJZKuE2pILnosUqy0TGlo0Ul6EtnAeZHmVaNEUbrFyEhcvU/L5EQJP0l7UBgQH601&#10;yjkpTNLvg6rRSKfFcRrh+mN6nnIQJe/ARZudhu5p0iLxy3JxIKc4uCuZZgh3LmWSaVs3cvzXKEU+&#10;OyHsobTW3DCpqG2TYpGdM93TTOKkxGyUbiM7cedbUuOyOVqlemC70WKMh+GcM6mDH1Nt9zBMqRL5&#10;0pti0JzzKV04zlyVDce9faUeN1yWKFkNTr2cZaat6Ov4JY5XIh52CN2kcO+yLlcq8J/h+6zzdDzs&#10;fjocj3SRwr0pvX9zvBafRrzjPG63+/NN6okV8nimSxn+IsZ5ot/DnDDcdb79MM5P/vfuF8T5eH+d&#10;Pp537tPTftz9yJ9v4+HoP7vNzK/10pu8/l3g99PuD7zVi1fC8a7103T9z6Z4xuvVD5v53x/H635T&#10;HH8+441g1LCUVd7cHwjC5M+u4Tfvw2/OH09vJmgHVzaet5D6sLnJxzc3/IVf431qLNjb82+XLQFF&#10;tXef/zVeLwVpiR/h/eFfJnmteryXN4Np1QHwWFbJK8J/4O1rRwm/KU6vd4d/O9SX99lf/xcAAP//&#10;AwBQSwMEFAAGAAgAAAAhAG9htazZAAAAAwEAAA8AAABkcnMvZG93bnJldi54bWxMj0FrwkAQhe+F&#10;/odlCr3VjVVsSbORIuRS6MEogd4m2WkSmp0N2Y2m/95VD3qZx/CG975J1pPpxIEG11pWMJ9FIIgr&#10;q1uuFex32cs7COeRNXaWScE/OVinjw8JxtoeeUuH3NcihLCLUUHjfR9L6aqGDLqZ7YmD92sHgz6s&#10;Qy31gMcQbjr5GkUrabDl0NBgT5uGqr98NAr66HucL8byq8hWy/3PRpptnhVKPT9Nnx8gPE3+dgxn&#10;/IAOaWAq7cjaiU5BeMRf5tl7W4AoryrTRN6zpycAAAD//wMAUEsBAi0AFAAGAAgAAAAhALaDOJL+&#10;AAAA4QEAABMAAAAAAAAAAAAAAAAAAAAAAFtDb250ZW50X1R5cGVzXS54bWxQSwECLQAUAAYACAAA&#10;ACEAOP0h/9YAAACUAQAACwAAAAAAAAAAAAAAAAAvAQAAX3JlbHMvLnJlbHNQSwECLQAUAAYACAAA&#10;ACEAJkjzw8wMAAAXPwAADgAAAAAAAAAAAAAAAAAuAgAAZHJzL2Uyb0RvYy54bWxQSwECLQAUAAYA&#10;CAAAACEAb2G1rNkAAAADAQAADwAAAAAAAAAAAAAAAAAmDwAAZHJzL2Rvd25yZXYueG1sUEsFBgAA&#10;AAAEAAQA8wAAACwQ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77448b [3204]" stroked="f" strokeweight="0">
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</w:p>
          <w:p w:rsidR="007A0F44" w:rsidRPr="00565B06" w:rsidRDefault="00F3376F" w:rsidP="00F3376F">
            <w:pPr>
              <w:pStyle w:val="letiimBilgileri"/>
            </w:pPr>
            <w:sdt>
              <w:sdtPr>
                <w:alias w:val="Twitter/blog/portföy girin:"/>
                <w:tag w:val="Twitter/blog/portföy girin:"/>
                <w:id w:val="1198669372"/>
                <w:placeholder>
                  <w:docPart w:val="963E63F0F1EC49E89899E15849D4FCC4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15:appearance w15:val="hidden"/>
                <w:text w:multiLine="1"/>
              </w:sdtPr>
              <w:sdtContent>
                <w:r>
                  <w:t>github.com/</w:t>
                </w:r>
                <w:proofErr w:type="spellStart"/>
                <w:r>
                  <w:t>rumeysa-arslan</w:t>
                </w:r>
                <w:proofErr w:type="spellEnd"/>
                <w:r>
                  <w:t xml:space="preserve">  </w:t>
                </w:r>
              </w:sdtContent>
            </w:sdt>
            <w:r w:rsidR="007A0F44">
              <w:rPr>
                <w:lang w:bidi="tr-TR"/>
              </w:rPr>
              <w:t xml:space="preserve"> </w:t>
            </w:r>
            <w:r w:rsidR="007A0F44" w:rsidRPr="009D0878">
              <w:rPr>
                <w:noProof/>
                <w:lang w:eastAsia="tr-TR"/>
              </w:rPr>
              <mc:AlternateContent>
                <mc:Choice Requires="wps">
                  <w:drawing>
                    <wp:inline distT="0" distB="0" distL="0" distR="0" wp14:anchorId="5EC7E585" wp14:editId="35BD16AE">
                      <wp:extent cx="118872" cy="118872"/>
                      <wp:effectExtent l="0" t="0" r="0" b="0"/>
                      <wp:docPr id="58" name="Web sitesi simgesi" descr="Twitter/Blog/Portföy simgesi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18872" cy="118872"/>
                              </a:xfrm>
                              <a:custGeom>
                                <a:avLst/>
                                <a:gdLst>
                                  <a:gd name="T0" fmla="*/ 1758 w 2691"/>
                                  <a:gd name="T1" fmla="*/ 2346 h 2691"/>
                                  <a:gd name="T2" fmla="*/ 1897 w 2691"/>
                                  <a:gd name="T3" fmla="*/ 2384 h 2691"/>
                                  <a:gd name="T4" fmla="*/ 2267 w 2691"/>
                                  <a:gd name="T5" fmla="*/ 2095 h 2691"/>
                                  <a:gd name="T6" fmla="*/ 691 w 2691"/>
                                  <a:gd name="T7" fmla="*/ 1994 h 2691"/>
                                  <a:gd name="T8" fmla="*/ 587 w 2691"/>
                                  <a:gd name="T9" fmla="*/ 2252 h 2691"/>
                                  <a:gd name="T10" fmla="*/ 1051 w 2691"/>
                                  <a:gd name="T11" fmla="*/ 2490 h 2691"/>
                                  <a:gd name="T12" fmla="*/ 813 w 2691"/>
                                  <a:gd name="T13" fmla="*/ 2108 h 2691"/>
                                  <a:gd name="T14" fmla="*/ 1189 w 2691"/>
                                  <a:gd name="T15" fmla="*/ 1908 h 2691"/>
                                  <a:gd name="T16" fmla="*/ 976 w 2691"/>
                                  <a:gd name="T17" fmla="*/ 1919 h 2691"/>
                                  <a:gd name="T18" fmla="*/ 963 w 2691"/>
                                  <a:gd name="T19" fmla="*/ 2093 h 2691"/>
                                  <a:gd name="T20" fmla="*/ 1116 w 2691"/>
                                  <a:gd name="T21" fmla="*/ 2342 h 2691"/>
                                  <a:gd name="T22" fmla="*/ 1243 w 2691"/>
                                  <a:gd name="T23" fmla="*/ 2495 h 2691"/>
                                  <a:gd name="T24" fmla="*/ 1418 w 2691"/>
                                  <a:gd name="T25" fmla="*/ 2520 h 2691"/>
                                  <a:gd name="T26" fmla="*/ 1497 w 2691"/>
                                  <a:gd name="T27" fmla="*/ 2436 h 2691"/>
                                  <a:gd name="T28" fmla="*/ 1669 w 2691"/>
                                  <a:gd name="T29" fmla="*/ 2224 h 2691"/>
                                  <a:gd name="T30" fmla="*/ 1808 w 2691"/>
                                  <a:gd name="T31" fmla="*/ 1935 h 2691"/>
                                  <a:gd name="T32" fmla="*/ 1579 w 2691"/>
                                  <a:gd name="T33" fmla="*/ 1913 h 2691"/>
                                  <a:gd name="T34" fmla="*/ 1436 w 2691"/>
                                  <a:gd name="T35" fmla="*/ 1905 h 2691"/>
                                  <a:gd name="T36" fmla="*/ 2111 w 2691"/>
                                  <a:gd name="T37" fmla="*/ 1866 h 2691"/>
                                  <a:gd name="T38" fmla="*/ 2465 w 2691"/>
                                  <a:gd name="T39" fmla="*/ 1749 h 2691"/>
                                  <a:gd name="T40" fmla="*/ 1428 w 2691"/>
                                  <a:gd name="T41" fmla="*/ 1754 h 2691"/>
                                  <a:gd name="T42" fmla="*/ 1861 w 2691"/>
                                  <a:gd name="T43" fmla="*/ 1519 h 2691"/>
                                  <a:gd name="T44" fmla="*/ 880 w 2691"/>
                                  <a:gd name="T45" fmla="*/ 1797 h 2691"/>
                                  <a:gd name="T46" fmla="*/ 156 w 2691"/>
                                  <a:gd name="T47" fmla="*/ 1420 h 2691"/>
                                  <a:gd name="T48" fmla="*/ 303 w 2691"/>
                                  <a:gd name="T49" fmla="*/ 1918 h 2691"/>
                                  <a:gd name="T50" fmla="*/ 736 w 2691"/>
                                  <a:gd name="T51" fmla="*/ 1825 h 2691"/>
                                  <a:gd name="T52" fmla="*/ 1722 w 2691"/>
                                  <a:gd name="T53" fmla="*/ 847 h 2691"/>
                                  <a:gd name="T54" fmla="*/ 1854 w 2691"/>
                                  <a:gd name="T55" fmla="*/ 1084 h 2691"/>
                                  <a:gd name="T56" fmla="*/ 855 w 2691"/>
                                  <a:gd name="T57" fmla="*/ 1083 h 2691"/>
                                  <a:gd name="T58" fmla="*/ 985 w 2691"/>
                                  <a:gd name="T59" fmla="*/ 846 h 2691"/>
                                  <a:gd name="T60" fmla="*/ 1961 w 2691"/>
                                  <a:gd name="T61" fmla="*/ 804 h 2691"/>
                                  <a:gd name="T62" fmla="*/ 2526 w 2691"/>
                                  <a:gd name="T63" fmla="*/ 1186 h 2691"/>
                                  <a:gd name="T64" fmla="*/ 2324 w 2691"/>
                                  <a:gd name="T65" fmla="*/ 669 h 2691"/>
                                  <a:gd name="T66" fmla="*/ 240 w 2691"/>
                                  <a:gd name="T67" fmla="*/ 876 h 2691"/>
                                  <a:gd name="T68" fmla="*/ 161 w 2691"/>
                                  <a:gd name="T69" fmla="*/ 1204 h 2691"/>
                                  <a:gd name="T70" fmla="*/ 702 w 2691"/>
                                  <a:gd name="T71" fmla="*/ 1044 h 2691"/>
                                  <a:gd name="T72" fmla="*/ 731 w 2691"/>
                                  <a:gd name="T73" fmla="*/ 878 h 2691"/>
                                  <a:gd name="T74" fmla="*/ 486 w 2691"/>
                                  <a:gd name="T75" fmla="*/ 716 h 2691"/>
                                  <a:gd name="T76" fmla="*/ 1849 w 2691"/>
                                  <a:gd name="T77" fmla="*/ 444 h 2691"/>
                                  <a:gd name="T78" fmla="*/ 2171 w 2691"/>
                                  <a:gd name="T79" fmla="*/ 573 h 2691"/>
                                  <a:gd name="T80" fmla="*/ 1861 w 2691"/>
                                  <a:gd name="T81" fmla="*/ 275 h 2691"/>
                                  <a:gd name="T82" fmla="*/ 710 w 2691"/>
                                  <a:gd name="T83" fmla="*/ 342 h 2691"/>
                                  <a:gd name="T84" fmla="*/ 648 w 2691"/>
                                  <a:gd name="T85" fmla="*/ 619 h 2691"/>
                                  <a:gd name="T86" fmla="*/ 925 w 2691"/>
                                  <a:gd name="T87" fmla="*/ 315 h 2691"/>
                                  <a:gd name="T88" fmla="*/ 1133 w 2691"/>
                                  <a:gd name="T89" fmla="*/ 279 h 2691"/>
                                  <a:gd name="T90" fmla="*/ 929 w 2691"/>
                                  <a:gd name="T91" fmla="*/ 684 h 2691"/>
                                  <a:gd name="T92" fmla="*/ 1428 w 2691"/>
                                  <a:gd name="T93" fmla="*/ 721 h 2691"/>
                                  <a:gd name="T94" fmla="*/ 1700 w 2691"/>
                                  <a:gd name="T95" fmla="*/ 477 h 2691"/>
                                  <a:gd name="T96" fmla="*/ 1464 w 2691"/>
                                  <a:gd name="T97" fmla="*/ 186 h 2691"/>
                                  <a:gd name="T98" fmla="*/ 1787 w 2691"/>
                                  <a:gd name="T99" fmla="*/ 75 h 2691"/>
                                  <a:gd name="T100" fmla="*/ 2297 w 2691"/>
                                  <a:gd name="T101" fmla="*/ 395 h 2691"/>
                                  <a:gd name="T102" fmla="*/ 2616 w 2691"/>
                                  <a:gd name="T103" fmla="*/ 904 h 2691"/>
                                  <a:gd name="T104" fmla="*/ 2679 w 2691"/>
                                  <a:gd name="T105" fmla="*/ 1528 h 2691"/>
                                  <a:gd name="T106" fmla="*/ 2461 w 2691"/>
                                  <a:gd name="T107" fmla="*/ 2098 h 2691"/>
                                  <a:gd name="T108" fmla="*/ 2024 w 2691"/>
                                  <a:gd name="T109" fmla="*/ 2508 h 2691"/>
                                  <a:gd name="T110" fmla="*/ 1437 w 2691"/>
                                  <a:gd name="T111" fmla="*/ 2688 h 2691"/>
                                  <a:gd name="T112" fmla="*/ 822 w 2691"/>
                                  <a:gd name="T113" fmla="*/ 2585 h 2691"/>
                                  <a:gd name="T114" fmla="*/ 335 w 2691"/>
                                  <a:gd name="T115" fmla="*/ 2234 h 2691"/>
                                  <a:gd name="T116" fmla="*/ 47 w 2691"/>
                                  <a:gd name="T117" fmla="*/ 1703 h 2691"/>
                                  <a:gd name="T118" fmla="*/ 27 w 2691"/>
                                  <a:gd name="T119" fmla="*/ 1075 h 2691"/>
                                  <a:gd name="T120" fmla="*/ 280 w 2691"/>
                                  <a:gd name="T121" fmla="*/ 524 h 2691"/>
                                  <a:gd name="T122" fmla="*/ 743 w 2691"/>
                                  <a:gd name="T123" fmla="*/ 142 h 2691"/>
                                  <a:gd name="T124" fmla="*/ 1345 w 2691"/>
                                  <a:gd name="T125" fmla="*/ 0 h 269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  <a:cxn ang="0">
                                    <a:pos x="T122" y="T123"/>
                                  </a:cxn>
                                  <a:cxn ang="0">
                                    <a:pos x="T124" y="T125"/>
                                  </a:cxn>
                                </a:cxnLst>
                                <a:rect l="0" t="0" r="r" b="b"/>
                                <a:pathLst>
                                  <a:path w="2691" h="2691">
                                    <a:moveTo>
                                      <a:pt x="1942" y="1975"/>
                                    </a:moveTo>
                                    <a:lnTo>
                                      <a:pt x="1921" y="2043"/>
                                    </a:lnTo>
                                    <a:lnTo>
                                      <a:pt x="1895" y="2108"/>
                                    </a:lnTo>
                                    <a:lnTo>
                                      <a:pt x="1864" y="2172"/>
                                    </a:lnTo>
                                    <a:lnTo>
                                      <a:pt x="1830" y="2233"/>
                                    </a:lnTo>
                                    <a:lnTo>
                                      <a:pt x="1794" y="2292"/>
                                    </a:lnTo>
                                    <a:lnTo>
                                      <a:pt x="1758" y="2346"/>
                                    </a:lnTo>
                                    <a:lnTo>
                                      <a:pt x="1720" y="2399"/>
                                    </a:lnTo>
                                    <a:lnTo>
                                      <a:pt x="1684" y="2446"/>
                                    </a:lnTo>
                                    <a:lnTo>
                                      <a:pt x="1651" y="2490"/>
                                    </a:lnTo>
                                    <a:lnTo>
                                      <a:pt x="1711" y="2468"/>
                                    </a:lnTo>
                                    <a:lnTo>
                                      <a:pt x="1773" y="2443"/>
                                    </a:lnTo>
                                    <a:lnTo>
                                      <a:pt x="1835" y="2415"/>
                                    </a:lnTo>
                                    <a:lnTo>
                                      <a:pt x="1897" y="2384"/>
                                    </a:lnTo>
                                    <a:lnTo>
                                      <a:pt x="1957" y="2348"/>
                                    </a:lnTo>
                                    <a:lnTo>
                                      <a:pt x="2017" y="2312"/>
                                    </a:lnTo>
                                    <a:lnTo>
                                      <a:pt x="2075" y="2273"/>
                                    </a:lnTo>
                                    <a:lnTo>
                                      <a:pt x="2128" y="2230"/>
                                    </a:lnTo>
                                    <a:lnTo>
                                      <a:pt x="2179" y="2187"/>
                                    </a:lnTo>
                                    <a:lnTo>
                                      <a:pt x="2226" y="2141"/>
                                    </a:lnTo>
                                    <a:lnTo>
                                      <a:pt x="2267" y="2095"/>
                                    </a:lnTo>
                                    <a:lnTo>
                                      <a:pt x="2210" y="2067"/>
                                    </a:lnTo>
                                    <a:lnTo>
                                      <a:pt x="2147" y="2041"/>
                                    </a:lnTo>
                                    <a:lnTo>
                                      <a:pt x="2082" y="2016"/>
                                    </a:lnTo>
                                    <a:lnTo>
                                      <a:pt x="2013" y="1994"/>
                                    </a:lnTo>
                                    <a:lnTo>
                                      <a:pt x="1942" y="1975"/>
                                    </a:lnTo>
                                    <a:close/>
                                    <a:moveTo>
                                      <a:pt x="767" y="1973"/>
                                    </a:moveTo>
                                    <a:lnTo>
                                      <a:pt x="691" y="1994"/>
                                    </a:lnTo>
                                    <a:lnTo>
                                      <a:pt x="620" y="2018"/>
                                    </a:lnTo>
                                    <a:lnTo>
                                      <a:pt x="553" y="2045"/>
                                    </a:lnTo>
                                    <a:lnTo>
                                      <a:pt x="490" y="2073"/>
                                    </a:lnTo>
                                    <a:lnTo>
                                      <a:pt x="431" y="2104"/>
                                    </a:lnTo>
                                    <a:lnTo>
                                      <a:pt x="478" y="2156"/>
                                    </a:lnTo>
                                    <a:lnTo>
                                      <a:pt x="531" y="2205"/>
                                    </a:lnTo>
                                    <a:lnTo>
                                      <a:pt x="587" y="2252"/>
                                    </a:lnTo>
                                    <a:lnTo>
                                      <a:pt x="648" y="2296"/>
                                    </a:lnTo>
                                    <a:lnTo>
                                      <a:pt x="711" y="2337"/>
                                    </a:lnTo>
                                    <a:lnTo>
                                      <a:pt x="778" y="2375"/>
                                    </a:lnTo>
                                    <a:lnTo>
                                      <a:pt x="845" y="2409"/>
                                    </a:lnTo>
                                    <a:lnTo>
                                      <a:pt x="914" y="2440"/>
                                    </a:lnTo>
                                    <a:lnTo>
                                      <a:pt x="984" y="2466"/>
                                    </a:lnTo>
                                    <a:lnTo>
                                      <a:pt x="1051" y="2490"/>
                                    </a:lnTo>
                                    <a:lnTo>
                                      <a:pt x="1017" y="2446"/>
                                    </a:lnTo>
                                    <a:lnTo>
                                      <a:pt x="982" y="2399"/>
                                    </a:lnTo>
                                    <a:lnTo>
                                      <a:pt x="945" y="2347"/>
                                    </a:lnTo>
                                    <a:lnTo>
                                      <a:pt x="910" y="2292"/>
                                    </a:lnTo>
                                    <a:lnTo>
                                      <a:pt x="875" y="2234"/>
                                    </a:lnTo>
                                    <a:lnTo>
                                      <a:pt x="842" y="2173"/>
                                    </a:lnTo>
                                    <a:lnTo>
                                      <a:pt x="813" y="2108"/>
                                    </a:lnTo>
                                    <a:lnTo>
                                      <a:pt x="787" y="2042"/>
                                    </a:lnTo>
                                    <a:lnTo>
                                      <a:pt x="767" y="1973"/>
                                    </a:lnTo>
                                    <a:close/>
                                    <a:moveTo>
                                      <a:pt x="1260" y="1906"/>
                                    </a:moveTo>
                                    <a:lnTo>
                                      <a:pt x="1250" y="1906"/>
                                    </a:lnTo>
                                    <a:lnTo>
                                      <a:pt x="1234" y="1907"/>
                                    </a:lnTo>
                                    <a:lnTo>
                                      <a:pt x="1213" y="1907"/>
                                    </a:lnTo>
                                    <a:lnTo>
                                      <a:pt x="1189" y="1908"/>
                                    </a:lnTo>
                                    <a:lnTo>
                                      <a:pt x="1161" y="1909"/>
                                    </a:lnTo>
                                    <a:lnTo>
                                      <a:pt x="1132" y="1910"/>
                                    </a:lnTo>
                                    <a:lnTo>
                                      <a:pt x="1101" y="1911"/>
                                    </a:lnTo>
                                    <a:lnTo>
                                      <a:pt x="1069" y="1912"/>
                                    </a:lnTo>
                                    <a:lnTo>
                                      <a:pt x="1037" y="1914"/>
                                    </a:lnTo>
                                    <a:lnTo>
                                      <a:pt x="1006" y="1916"/>
                                    </a:lnTo>
                                    <a:lnTo>
                                      <a:pt x="976" y="1919"/>
                                    </a:lnTo>
                                    <a:lnTo>
                                      <a:pt x="948" y="1921"/>
                                    </a:lnTo>
                                    <a:lnTo>
                                      <a:pt x="922" y="1924"/>
                                    </a:lnTo>
                                    <a:lnTo>
                                      <a:pt x="900" y="1928"/>
                                    </a:lnTo>
                                    <a:lnTo>
                                      <a:pt x="912" y="1970"/>
                                    </a:lnTo>
                                    <a:lnTo>
                                      <a:pt x="927" y="2012"/>
                                    </a:lnTo>
                                    <a:lnTo>
                                      <a:pt x="944" y="2053"/>
                                    </a:lnTo>
                                    <a:lnTo>
                                      <a:pt x="963" y="2093"/>
                                    </a:lnTo>
                                    <a:lnTo>
                                      <a:pt x="982" y="2133"/>
                                    </a:lnTo>
                                    <a:lnTo>
                                      <a:pt x="1003" y="2172"/>
                                    </a:lnTo>
                                    <a:lnTo>
                                      <a:pt x="1025" y="2209"/>
                                    </a:lnTo>
                                    <a:lnTo>
                                      <a:pt x="1047" y="2244"/>
                                    </a:lnTo>
                                    <a:lnTo>
                                      <a:pt x="1071" y="2279"/>
                                    </a:lnTo>
                                    <a:lnTo>
                                      <a:pt x="1094" y="2312"/>
                                    </a:lnTo>
                                    <a:lnTo>
                                      <a:pt x="1116" y="2342"/>
                                    </a:lnTo>
                                    <a:lnTo>
                                      <a:pt x="1138" y="2371"/>
                                    </a:lnTo>
                                    <a:lnTo>
                                      <a:pt x="1159" y="2399"/>
                                    </a:lnTo>
                                    <a:lnTo>
                                      <a:pt x="1179" y="2423"/>
                                    </a:lnTo>
                                    <a:lnTo>
                                      <a:pt x="1198" y="2445"/>
                                    </a:lnTo>
                                    <a:lnTo>
                                      <a:pt x="1215" y="2464"/>
                                    </a:lnTo>
                                    <a:lnTo>
                                      <a:pt x="1230" y="2481"/>
                                    </a:lnTo>
                                    <a:lnTo>
                                      <a:pt x="1243" y="2495"/>
                                    </a:lnTo>
                                    <a:lnTo>
                                      <a:pt x="1253" y="2506"/>
                                    </a:lnTo>
                                    <a:lnTo>
                                      <a:pt x="1261" y="2513"/>
                                    </a:lnTo>
                                    <a:lnTo>
                                      <a:pt x="1265" y="2517"/>
                                    </a:lnTo>
                                    <a:lnTo>
                                      <a:pt x="1266" y="2518"/>
                                    </a:lnTo>
                                    <a:lnTo>
                                      <a:pt x="1260" y="1906"/>
                                    </a:lnTo>
                                    <a:close/>
                                    <a:moveTo>
                                      <a:pt x="1436" y="1905"/>
                                    </a:moveTo>
                                    <a:lnTo>
                                      <a:pt x="1418" y="2520"/>
                                    </a:lnTo>
                                    <a:lnTo>
                                      <a:pt x="1419" y="2518"/>
                                    </a:lnTo>
                                    <a:lnTo>
                                      <a:pt x="1424" y="2512"/>
                                    </a:lnTo>
                                    <a:lnTo>
                                      <a:pt x="1433" y="2503"/>
                                    </a:lnTo>
                                    <a:lnTo>
                                      <a:pt x="1445" y="2490"/>
                                    </a:lnTo>
                                    <a:lnTo>
                                      <a:pt x="1460" y="2474"/>
                                    </a:lnTo>
                                    <a:lnTo>
                                      <a:pt x="1478" y="2456"/>
                                    </a:lnTo>
                                    <a:lnTo>
                                      <a:pt x="1497" y="2436"/>
                                    </a:lnTo>
                                    <a:lnTo>
                                      <a:pt x="1520" y="2412"/>
                                    </a:lnTo>
                                    <a:lnTo>
                                      <a:pt x="1543" y="2387"/>
                                    </a:lnTo>
                                    <a:lnTo>
                                      <a:pt x="1567" y="2358"/>
                                    </a:lnTo>
                                    <a:lnTo>
                                      <a:pt x="1592" y="2327"/>
                                    </a:lnTo>
                                    <a:lnTo>
                                      <a:pt x="1618" y="2295"/>
                                    </a:lnTo>
                                    <a:lnTo>
                                      <a:pt x="1644" y="2260"/>
                                    </a:lnTo>
                                    <a:lnTo>
                                      <a:pt x="1669" y="2224"/>
                                    </a:lnTo>
                                    <a:lnTo>
                                      <a:pt x="1694" y="2187"/>
                                    </a:lnTo>
                                    <a:lnTo>
                                      <a:pt x="1717" y="2147"/>
                                    </a:lnTo>
                                    <a:lnTo>
                                      <a:pt x="1740" y="2107"/>
                                    </a:lnTo>
                                    <a:lnTo>
                                      <a:pt x="1761" y="2066"/>
                                    </a:lnTo>
                                    <a:lnTo>
                                      <a:pt x="1779" y="2022"/>
                                    </a:lnTo>
                                    <a:lnTo>
                                      <a:pt x="1795" y="1979"/>
                                    </a:lnTo>
                                    <a:lnTo>
                                      <a:pt x="1808" y="1935"/>
                                    </a:lnTo>
                                    <a:lnTo>
                                      <a:pt x="1782" y="1931"/>
                                    </a:lnTo>
                                    <a:lnTo>
                                      <a:pt x="1751" y="1926"/>
                                    </a:lnTo>
                                    <a:lnTo>
                                      <a:pt x="1718" y="1923"/>
                                    </a:lnTo>
                                    <a:lnTo>
                                      <a:pt x="1684" y="1920"/>
                                    </a:lnTo>
                                    <a:lnTo>
                                      <a:pt x="1649" y="1917"/>
                                    </a:lnTo>
                                    <a:lnTo>
                                      <a:pt x="1613" y="1915"/>
                                    </a:lnTo>
                                    <a:lnTo>
                                      <a:pt x="1579" y="1913"/>
                                    </a:lnTo>
                                    <a:lnTo>
                                      <a:pt x="1546" y="1912"/>
                                    </a:lnTo>
                                    <a:lnTo>
                                      <a:pt x="1517" y="1910"/>
                                    </a:lnTo>
                                    <a:lnTo>
                                      <a:pt x="1489" y="1909"/>
                                    </a:lnTo>
                                    <a:lnTo>
                                      <a:pt x="1468" y="1908"/>
                                    </a:lnTo>
                                    <a:lnTo>
                                      <a:pt x="1451" y="1907"/>
                                    </a:lnTo>
                                    <a:lnTo>
                                      <a:pt x="1440" y="1906"/>
                                    </a:lnTo>
                                    <a:lnTo>
                                      <a:pt x="1436" y="1905"/>
                                    </a:lnTo>
                                    <a:close/>
                                    <a:moveTo>
                                      <a:pt x="2016" y="1420"/>
                                    </a:moveTo>
                                    <a:lnTo>
                                      <a:pt x="2010" y="1526"/>
                                    </a:lnTo>
                                    <a:lnTo>
                                      <a:pt x="2001" y="1629"/>
                                    </a:lnTo>
                                    <a:lnTo>
                                      <a:pt x="1988" y="1729"/>
                                    </a:lnTo>
                                    <a:lnTo>
                                      <a:pt x="1972" y="1827"/>
                                    </a:lnTo>
                                    <a:lnTo>
                                      <a:pt x="2042" y="1845"/>
                                    </a:lnTo>
                                    <a:lnTo>
                                      <a:pt x="2111" y="1866"/>
                                    </a:lnTo>
                                    <a:lnTo>
                                      <a:pt x="2177" y="1889"/>
                                    </a:lnTo>
                                    <a:lnTo>
                                      <a:pt x="2240" y="1914"/>
                                    </a:lnTo>
                                    <a:lnTo>
                                      <a:pt x="2301" y="1941"/>
                                    </a:lnTo>
                                    <a:lnTo>
                                      <a:pt x="2357" y="1970"/>
                                    </a:lnTo>
                                    <a:lnTo>
                                      <a:pt x="2398" y="1899"/>
                                    </a:lnTo>
                                    <a:lnTo>
                                      <a:pt x="2434" y="1826"/>
                                    </a:lnTo>
                                    <a:lnTo>
                                      <a:pt x="2465" y="1749"/>
                                    </a:lnTo>
                                    <a:lnTo>
                                      <a:pt x="2491" y="1670"/>
                                    </a:lnTo>
                                    <a:lnTo>
                                      <a:pt x="2511" y="1588"/>
                                    </a:lnTo>
                                    <a:lnTo>
                                      <a:pt x="2526" y="1505"/>
                                    </a:lnTo>
                                    <a:lnTo>
                                      <a:pt x="2535" y="1420"/>
                                    </a:lnTo>
                                    <a:lnTo>
                                      <a:pt x="2016" y="1420"/>
                                    </a:lnTo>
                                    <a:close/>
                                    <a:moveTo>
                                      <a:pt x="1428" y="1420"/>
                                    </a:moveTo>
                                    <a:lnTo>
                                      <a:pt x="1428" y="1754"/>
                                    </a:lnTo>
                                    <a:lnTo>
                                      <a:pt x="1531" y="1759"/>
                                    </a:lnTo>
                                    <a:lnTo>
                                      <a:pt x="1632" y="1768"/>
                                    </a:lnTo>
                                    <a:lnTo>
                                      <a:pt x="1731" y="1780"/>
                                    </a:lnTo>
                                    <a:lnTo>
                                      <a:pt x="1828" y="1795"/>
                                    </a:lnTo>
                                    <a:lnTo>
                                      <a:pt x="1842" y="1708"/>
                                    </a:lnTo>
                                    <a:lnTo>
                                      <a:pt x="1854" y="1615"/>
                                    </a:lnTo>
                                    <a:lnTo>
                                      <a:pt x="1861" y="1519"/>
                                    </a:lnTo>
                                    <a:lnTo>
                                      <a:pt x="1866" y="1420"/>
                                    </a:lnTo>
                                    <a:lnTo>
                                      <a:pt x="1428" y="1420"/>
                                    </a:lnTo>
                                    <a:close/>
                                    <a:moveTo>
                                      <a:pt x="842" y="1420"/>
                                    </a:moveTo>
                                    <a:lnTo>
                                      <a:pt x="847" y="1520"/>
                                    </a:lnTo>
                                    <a:lnTo>
                                      <a:pt x="855" y="1616"/>
                                    </a:lnTo>
                                    <a:lnTo>
                                      <a:pt x="866" y="1709"/>
                                    </a:lnTo>
                                    <a:lnTo>
                                      <a:pt x="880" y="1797"/>
                                    </a:lnTo>
                                    <a:lnTo>
                                      <a:pt x="976" y="1781"/>
                                    </a:lnTo>
                                    <a:lnTo>
                                      <a:pt x="1074" y="1769"/>
                                    </a:lnTo>
                                    <a:lnTo>
                                      <a:pt x="1174" y="1760"/>
                                    </a:lnTo>
                                    <a:lnTo>
                                      <a:pt x="1276" y="1755"/>
                                    </a:lnTo>
                                    <a:lnTo>
                                      <a:pt x="1276" y="1420"/>
                                    </a:lnTo>
                                    <a:lnTo>
                                      <a:pt x="842" y="1420"/>
                                    </a:lnTo>
                                    <a:close/>
                                    <a:moveTo>
                                      <a:pt x="156" y="1420"/>
                                    </a:moveTo>
                                    <a:lnTo>
                                      <a:pt x="163" y="1496"/>
                                    </a:lnTo>
                                    <a:lnTo>
                                      <a:pt x="175" y="1571"/>
                                    </a:lnTo>
                                    <a:lnTo>
                                      <a:pt x="193" y="1644"/>
                                    </a:lnTo>
                                    <a:lnTo>
                                      <a:pt x="214" y="1716"/>
                                    </a:lnTo>
                                    <a:lnTo>
                                      <a:pt x="239" y="1785"/>
                                    </a:lnTo>
                                    <a:lnTo>
                                      <a:pt x="269" y="1853"/>
                                    </a:lnTo>
                                    <a:lnTo>
                                      <a:pt x="303" y="1918"/>
                                    </a:lnTo>
                                    <a:lnTo>
                                      <a:pt x="341" y="1981"/>
                                    </a:lnTo>
                                    <a:lnTo>
                                      <a:pt x="398" y="1950"/>
                                    </a:lnTo>
                                    <a:lnTo>
                                      <a:pt x="459" y="1920"/>
                                    </a:lnTo>
                                    <a:lnTo>
                                      <a:pt x="524" y="1893"/>
                                    </a:lnTo>
                                    <a:lnTo>
                                      <a:pt x="591" y="1868"/>
                                    </a:lnTo>
                                    <a:lnTo>
                                      <a:pt x="662" y="1845"/>
                                    </a:lnTo>
                                    <a:lnTo>
                                      <a:pt x="736" y="1825"/>
                                    </a:lnTo>
                                    <a:lnTo>
                                      <a:pt x="720" y="1728"/>
                                    </a:lnTo>
                                    <a:lnTo>
                                      <a:pt x="707" y="1628"/>
                                    </a:lnTo>
                                    <a:lnTo>
                                      <a:pt x="698" y="1525"/>
                                    </a:lnTo>
                                    <a:lnTo>
                                      <a:pt x="692" y="1420"/>
                                    </a:lnTo>
                                    <a:lnTo>
                                      <a:pt x="156" y="1420"/>
                                    </a:lnTo>
                                    <a:close/>
                                    <a:moveTo>
                                      <a:pt x="1816" y="832"/>
                                    </a:moveTo>
                                    <a:lnTo>
                                      <a:pt x="1722" y="847"/>
                                    </a:lnTo>
                                    <a:lnTo>
                                      <a:pt x="1626" y="858"/>
                                    </a:lnTo>
                                    <a:lnTo>
                                      <a:pt x="1528" y="867"/>
                                    </a:lnTo>
                                    <a:lnTo>
                                      <a:pt x="1428" y="872"/>
                                    </a:lnTo>
                                    <a:lnTo>
                                      <a:pt x="1428" y="1269"/>
                                    </a:lnTo>
                                    <a:lnTo>
                                      <a:pt x="1865" y="1269"/>
                                    </a:lnTo>
                                    <a:lnTo>
                                      <a:pt x="1861" y="1175"/>
                                    </a:lnTo>
                                    <a:lnTo>
                                      <a:pt x="1854" y="1084"/>
                                    </a:lnTo>
                                    <a:lnTo>
                                      <a:pt x="1844" y="996"/>
                                    </a:lnTo>
                                    <a:lnTo>
                                      <a:pt x="1831" y="912"/>
                                    </a:lnTo>
                                    <a:lnTo>
                                      <a:pt x="1816" y="832"/>
                                    </a:lnTo>
                                    <a:close/>
                                    <a:moveTo>
                                      <a:pt x="892" y="831"/>
                                    </a:moveTo>
                                    <a:lnTo>
                                      <a:pt x="877" y="911"/>
                                    </a:lnTo>
                                    <a:lnTo>
                                      <a:pt x="864" y="995"/>
                                    </a:lnTo>
                                    <a:lnTo>
                                      <a:pt x="855" y="1083"/>
                                    </a:lnTo>
                                    <a:lnTo>
                                      <a:pt x="847" y="1175"/>
                                    </a:lnTo>
                                    <a:lnTo>
                                      <a:pt x="843" y="1269"/>
                                    </a:lnTo>
                                    <a:lnTo>
                                      <a:pt x="1276" y="1269"/>
                                    </a:lnTo>
                                    <a:lnTo>
                                      <a:pt x="1276" y="871"/>
                                    </a:lnTo>
                                    <a:lnTo>
                                      <a:pt x="1177" y="866"/>
                                    </a:lnTo>
                                    <a:lnTo>
                                      <a:pt x="1081" y="858"/>
                                    </a:lnTo>
                                    <a:lnTo>
                                      <a:pt x="985" y="846"/>
                                    </a:lnTo>
                                    <a:lnTo>
                                      <a:pt x="892" y="831"/>
                                    </a:lnTo>
                                    <a:close/>
                                    <a:moveTo>
                                      <a:pt x="2324" y="669"/>
                                    </a:moveTo>
                                    <a:lnTo>
                                      <a:pt x="2258" y="701"/>
                                    </a:lnTo>
                                    <a:lnTo>
                                      <a:pt x="2190" y="731"/>
                                    </a:lnTo>
                                    <a:lnTo>
                                      <a:pt x="2116" y="758"/>
                                    </a:lnTo>
                                    <a:lnTo>
                                      <a:pt x="2040" y="782"/>
                                    </a:lnTo>
                                    <a:lnTo>
                                      <a:pt x="1961" y="804"/>
                                    </a:lnTo>
                                    <a:lnTo>
                                      <a:pt x="1978" y="891"/>
                                    </a:lnTo>
                                    <a:lnTo>
                                      <a:pt x="1992" y="982"/>
                                    </a:lnTo>
                                    <a:lnTo>
                                      <a:pt x="2003" y="1075"/>
                                    </a:lnTo>
                                    <a:lnTo>
                                      <a:pt x="2011" y="1171"/>
                                    </a:lnTo>
                                    <a:lnTo>
                                      <a:pt x="2016" y="1269"/>
                                    </a:lnTo>
                                    <a:lnTo>
                                      <a:pt x="2534" y="1269"/>
                                    </a:lnTo>
                                    <a:lnTo>
                                      <a:pt x="2526" y="1186"/>
                                    </a:lnTo>
                                    <a:lnTo>
                                      <a:pt x="2511" y="1105"/>
                                    </a:lnTo>
                                    <a:lnTo>
                                      <a:pt x="2492" y="1026"/>
                                    </a:lnTo>
                                    <a:lnTo>
                                      <a:pt x="2468" y="950"/>
                                    </a:lnTo>
                                    <a:lnTo>
                                      <a:pt x="2440" y="876"/>
                                    </a:lnTo>
                                    <a:lnTo>
                                      <a:pt x="2406" y="804"/>
                                    </a:lnTo>
                                    <a:lnTo>
                                      <a:pt x="2367" y="735"/>
                                    </a:lnTo>
                                    <a:lnTo>
                                      <a:pt x="2324" y="669"/>
                                    </a:lnTo>
                                    <a:close/>
                                    <a:moveTo>
                                      <a:pt x="372" y="660"/>
                                    </a:moveTo>
                                    <a:lnTo>
                                      <a:pt x="347" y="696"/>
                                    </a:lnTo>
                                    <a:lnTo>
                                      <a:pt x="322" y="732"/>
                                    </a:lnTo>
                                    <a:lnTo>
                                      <a:pt x="300" y="767"/>
                                    </a:lnTo>
                                    <a:lnTo>
                                      <a:pt x="278" y="802"/>
                                    </a:lnTo>
                                    <a:lnTo>
                                      <a:pt x="258" y="839"/>
                                    </a:lnTo>
                                    <a:lnTo>
                                      <a:pt x="240" y="876"/>
                                    </a:lnTo>
                                    <a:lnTo>
                                      <a:pt x="224" y="914"/>
                                    </a:lnTo>
                                    <a:lnTo>
                                      <a:pt x="209" y="955"/>
                                    </a:lnTo>
                                    <a:lnTo>
                                      <a:pt x="196" y="998"/>
                                    </a:lnTo>
                                    <a:lnTo>
                                      <a:pt x="185" y="1044"/>
                                    </a:lnTo>
                                    <a:lnTo>
                                      <a:pt x="175" y="1093"/>
                                    </a:lnTo>
                                    <a:lnTo>
                                      <a:pt x="167" y="1146"/>
                                    </a:lnTo>
                                    <a:lnTo>
                                      <a:pt x="161" y="1204"/>
                                    </a:lnTo>
                                    <a:lnTo>
                                      <a:pt x="157" y="1267"/>
                                    </a:lnTo>
                                    <a:lnTo>
                                      <a:pt x="692" y="1267"/>
                                    </a:lnTo>
                                    <a:lnTo>
                                      <a:pt x="694" y="1209"/>
                                    </a:lnTo>
                                    <a:lnTo>
                                      <a:pt x="695" y="1160"/>
                                    </a:lnTo>
                                    <a:lnTo>
                                      <a:pt x="697" y="1115"/>
                                    </a:lnTo>
                                    <a:lnTo>
                                      <a:pt x="700" y="1077"/>
                                    </a:lnTo>
                                    <a:lnTo>
                                      <a:pt x="702" y="1044"/>
                                    </a:lnTo>
                                    <a:lnTo>
                                      <a:pt x="705" y="1013"/>
                                    </a:lnTo>
                                    <a:lnTo>
                                      <a:pt x="709" y="987"/>
                                    </a:lnTo>
                                    <a:lnTo>
                                      <a:pt x="712" y="963"/>
                                    </a:lnTo>
                                    <a:lnTo>
                                      <a:pt x="716" y="941"/>
                                    </a:lnTo>
                                    <a:lnTo>
                                      <a:pt x="721" y="919"/>
                                    </a:lnTo>
                                    <a:lnTo>
                                      <a:pt x="726" y="899"/>
                                    </a:lnTo>
                                    <a:lnTo>
                                      <a:pt x="731" y="878"/>
                                    </a:lnTo>
                                    <a:lnTo>
                                      <a:pt x="736" y="855"/>
                                    </a:lnTo>
                                    <a:lnTo>
                                      <a:pt x="743" y="831"/>
                                    </a:lnTo>
                                    <a:lnTo>
                                      <a:pt x="749" y="803"/>
                                    </a:lnTo>
                                    <a:lnTo>
                                      <a:pt x="678" y="785"/>
                                    </a:lnTo>
                                    <a:lnTo>
                                      <a:pt x="611" y="764"/>
                                    </a:lnTo>
                                    <a:lnTo>
                                      <a:pt x="548" y="741"/>
                                    </a:lnTo>
                                    <a:lnTo>
                                      <a:pt x="486" y="716"/>
                                    </a:lnTo>
                                    <a:lnTo>
                                      <a:pt x="428" y="688"/>
                                    </a:lnTo>
                                    <a:lnTo>
                                      <a:pt x="372" y="660"/>
                                    </a:lnTo>
                                    <a:close/>
                                    <a:moveTo>
                                      <a:pt x="1717" y="217"/>
                                    </a:moveTo>
                                    <a:lnTo>
                                      <a:pt x="1754" y="267"/>
                                    </a:lnTo>
                                    <a:lnTo>
                                      <a:pt x="1787" y="321"/>
                                    </a:lnTo>
                                    <a:lnTo>
                                      <a:pt x="1819" y="381"/>
                                    </a:lnTo>
                                    <a:lnTo>
                                      <a:pt x="1849" y="444"/>
                                    </a:lnTo>
                                    <a:lnTo>
                                      <a:pt x="1877" y="511"/>
                                    </a:lnTo>
                                    <a:lnTo>
                                      <a:pt x="1902" y="581"/>
                                    </a:lnTo>
                                    <a:lnTo>
                                      <a:pt x="1925" y="656"/>
                                    </a:lnTo>
                                    <a:lnTo>
                                      <a:pt x="1991" y="638"/>
                                    </a:lnTo>
                                    <a:lnTo>
                                      <a:pt x="2054" y="619"/>
                                    </a:lnTo>
                                    <a:lnTo>
                                      <a:pt x="2114" y="596"/>
                                    </a:lnTo>
                                    <a:lnTo>
                                      <a:pt x="2171" y="573"/>
                                    </a:lnTo>
                                    <a:lnTo>
                                      <a:pt x="2226" y="549"/>
                                    </a:lnTo>
                                    <a:lnTo>
                                      <a:pt x="2172" y="495"/>
                                    </a:lnTo>
                                    <a:lnTo>
                                      <a:pt x="2116" y="443"/>
                                    </a:lnTo>
                                    <a:lnTo>
                                      <a:pt x="2056" y="395"/>
                                    </a:lnTo>
                                    <a:lnTo>
                                      <a:pt x="1994" y="351"/>
                                    </a:lnTo>
                                    <a:lnTo>
                                      <a:pt x="1929" y="311"/>
                                    </a:lnTo>
                                    <a:lnTo>
                                      <a:pt x="1861" y="275"/>
                                    </a:lnTo>
                                    <a:lnTo>
                                      <a:pt x="1791" y="243"/>
                                    </a:lnTo>
                                    <a:lnTo>
                                      <a:pt x="1717" y="217"/>
                                    </a:lnTo>
                                    <a:close/>
                                    <a:moveTo>
                                      <a:pt x="998" y="209"/>
                                    </a:moveTo>
                                    <a:lnTo>
                                      <a:pt x="922" y="235"/>
                                    </a:lnTo>
                                    <a:lnTo>
                                      <a:pt x="849" y="267"/>
                                    </a:lnTo>
                                    <a:lnTo>
                                      <a:pt x="778" y="302"/>
                                    </a:lnTo>
                                    <a:lnTo>
                                      <a:pt x="710" y="342"/>
                                    </a:lnTo>
                                    <a:lnTo>
                                      <a:pt x="646" y="387"/>
                                    </a:lnTo>
                                    <a:lnTo>
                                      <a:pt x="584" y="435"/>
                                    </a:lnTo>
                                    <a:lnTo>
                                      <a:pt x="526" y="488"/>
                                    </a:lnTo>
                                    <a:lnTo>
                                      <a:pt x="471" y="543"/>
                                    </a:lnTo>
                                    <a:lnTo>
                                      <a:pt x="527" y="569"/>
                                    </a:lnTo>
                                    <a:lnTo>
                                      <a:pt x="586" y="594"/>
                                    </a:lnTo>
                                    <a:lnTo>
                                      <a:pt x="648" y="619"/>
                                    </a:lnTo>
                                    <a:lnTo>
                                      <a:pt x="713" y="640"/>
                                    </a:lnTo>
                                    <a:lnTo>
                                      <a:pt x="782" y="658"/>
                                    </a:lnTo>
                                    <a:lnTo>
                                      <a:pt x="806" y="582"/>
                                    </a:lnTo>
                                    <a:lnTo>
                                      <a:pt x="832" y="510"/>
                                    </a:lnTo>
                                    <a:lnTo>
                                      <a:pt x="861" y="440"/>
                                    </a:lnTo>
                                    <a:lnTo>
                                      <a:pt x="892" y="376"/>
                                    </a:lnTo>
                                    <a:lnTo>
                                      <a:pt x="925" y="315"/>
                                    </a:lnTo>
                                    <a:lnTo>
                                      <a:pt x="961" y="259"/>
                                    </a:lnTo>
                                    <a:lnTo>
                                      <a:pt x="998" y="209"/>
                                    </a:lnTo>
                                    <a:close/>
                                    <a:moveTo>
                                      <a:pt x="1276" y="172"/>
                                    </a:moveTo>
                                    <a:lnTo>
                                      <a:pt x="1239" y="189"/>
                                    </a:lnTo>
                                    <a:lnTo>
                                      <a:pt x="1204" y="213"/>
                                    </a:lnTo>
                                    <a:lnTo>
                                      <a:pt x="1168" y="243"/>
                                    </a:lnTo>
                                    <a:lnTo>
                                      <a:pt x="1133" y="279"/>
                                    </a:lnTo>
                                    <a:lnTo>
                                      <a:pt x="1100" y="321"/>
                                    </a:lnTo>
                                    <a:lnTo>
                                      <a:pt x="1067" y="368"/>
                                    </a:lnTo>
                                    <a:lnTo>
                                      <a:pt x="1036" y="421"/>
                                    </a:lnTo>
                                    <a:lnTo>
                                      <a:pt x="1007" y="479"/>
                                    </a:lnTo>
                                    <a:lnTo>
                                      <a:pt x="979" y="543"/>
                                    </a:lnTo>
                                    <a:lnTo>
                                      <a:pt x="952" y="612"/>
                                    </a:lnTo>
                                    <a:lnTo>
                                      <a:pt x="929" y="684"/>
                                    </a:lnTo>
                                    <a:lnTo>
                                      <a:pt x="1013" y="697"/>
                                    </a:lnTo>
                                    <a:lnTo>
                                      <a:pt x="1099" y="707"/>
                                    </a:lnTo>
                                    <a:lnTo>
                                      <a:pt x="1187" y="716"/>
                                    </a:lnTo>
                                    <a:lnTo>
                                      <a:pt x="1276" y="720"/>
                                    </a:lnTo>
                                    <a:lnTo>
                                      <a:pt x="1276" y="172"/>
                                    </a:lnTo>
                                    <a:close/>
                                    <a:moveTo>
                                      <a:pt x="1428" y="169"/>
                                    </a:moveTo>
                                    <a:lnTo>
                                      <a:pt x="1428" y="721"/>
                                    </a:lnTo>
                                    <a:lnTo>
                                      <a:pt x="1518" y="716"/>
                                    </a:lnTo>
                                    <a:lnTo>
                                      <a:pt x="1606" y="709"/>
                                    </a:lnTo>
                                    <a:lnTo>
                                      <a:pt x="1693" y="697"/>
                                    </a:lnTo>
                                    <a:lnTo>
                                      <a:pt x="1779" y="684"/>
                                    </a:lnTo>
                                    <a:lnTo>
                                      <a:pt x="1755" y="611"/>
                                    </a:lnTo>
                                    <a:lnTo>
                                      <a:pt x="1728" y="541"/>
                                    </a:lnTo>
                                    <a:lnTo>
                                      <a:pt x="1700" y="477"/>
                                    </a:lnTo>
                                    <a:lnTo>
                                      <a:pt x="1671" y="419"/>
                                    </a:lnTo>
                                    <a:lnTo>
                                      <a:pt x="1639" y="365"/>
                                    </a:lnTo>
                                    <a:lnTo>
                                      <a:pt x="1606" y="317"/>
                                    </a:lnTo>
                                    <a:lnTo>
                                      <a:pt x="1572" y="276"/>
                                    </a:lnTo>
                                    <a:lnTo>
                                      <a:pt x="1537" y="239"/>
                                    </a:lnTo>
                                    <a:lnTo>
                                      <a:pt x="1500" y="210"/>
                                    </a:lnTo>
                                    <a:lnTo>
                                      <a:pt x="1464" y="186"/>
                                    </a:lnTo>
                                    <a:lnTo>
                                      <a:pt x="1428" y="169"/>
                                    </a:lnTo>
                                    <a:close/>
                                    <a:moveTo>
                                      <a:pt x="1345" y="0"/>
                                    </a:moveTo>
                                    <a:lnTo>
                                      <a:pt x="1437" y="3"/>
                                    </a:lnTo>
                                    <a:lnTo>
                                      <a:pt x="1528" y="12"/>
                                    </a:lnTo>
                                    <a:lnTo>
                                      <a:pt x="1616" y="27"/>
                                    </a:lnTo>
                                    <a:lnTo>
                                      <a:pt x="1702" y="48"/>
                                    </a:lnTo>
                                    <a:lnTo>
                                      <a:pt x="1787" y="75"/>
                                    </a:lnTo>
                                    <a:lnTo>
                                      <a:pt x="1869" y="106"/>
                                    </a:lnTo>
                                    <a:lnTo>
                                      <a:pt x="1947" y="142"/>
                                    </a:lnTo>
                                    <a:lnTo>
                                      <a:pt x="2024" y="184"/>
                                    </a:lnTo>
                                    <a:lnTo>
                                      <a:pt x="2097" y="230"/>
                                    </a:lnTo>
                                    <a:lnTo>
                                      <a:pt x="2167" y="281"/>
                                    </a:lnTo>
                                    <a:lnTo>
                                      <a:pt x="2234" y="335"/>
                                    </a:lnTo>
                                    <a:lnTo>
                                      <a:pt x="2297" y="395"/>
                                    </a:lnTo>
                                    <a:lnTo>
                                      <a:pt x="2355" y="457"/>
                                    </a:lnTo>
                                    <a:lnTo>
                                      <a:pt x="2411" y="524"/>
                                    </a:lnTo>
                                    <a:lnTo>
                                      <a:pt x="2461" y="593"/>
                                    </a:lnTo>
                                    <a:lnTo>
                                      <a:pt x="2507" y="667"/>
                                    </a:lnTo>
                                    <a:lnTo>
                                      <a:pt x="2549" y="744"/>
                                    </a:lnTo>
                                    <a:lnTo>
                                      <a:pt x="2585" y="823"/>
                                    </a:lnTo>
                                    <a:lnTo>
                                      <a:pt x="2616" y="904"/>
                                    </a:lnTo>
                                    <a:lnTo>
                                      <a:pt x="2643" y="988"/>
                                    </a:lnTo>
                                    <a:lnTo>
                                      <a:pt x="2664" y="1075"/>
                                    </a:lnTo>
                                    <a:lnTo>
                                      <a:pt x="2679" y="1164"/>
                                    </a:lnTo>
                                    <a:lnTo>
                                      <a:pt x="2688" y="1253"/>
                                    </a:lnTo>
                                    <a:lnTo>
                                      <a:pt x="2691" y="1346"/>
                                    </a:lnTo>
                                    <a:lnTo>
                                      <a:pt x="2688" y="1438"/>
                                    </a:lnTo>
                                    <a:lnTo>
                                      <a:pt x="2679" y="1528"/>
                                    </a:lnTo>
                                    <a:lnTo>
                                      <a:pt x="2664" y="1617"/>
                                    </a:lnTo>
                                    <a:lnTo>
                                      <a:pt x="2643" y="1703"/>
                                    </a:lnTo>
                                    <a:lnTo>
                                      <a:pt x="2616" y="1787"/>
                                    </a:lnTo>
                                    <a:lnTo>
                                      <a:pt x="2585" y="1869"/>
                                    </a:lnTo>
                                    <a:lnTo>
                                      <a:pt x="2549" y="1949"/>
                                    </a:lnTo>
                                    <a:lnTo>
                                      <a:pt x="2507" y="2024"/>
                                    </a:lnTo>
                                    <a:lnTo>
                                      <a:pt x="2461" y="2098"/>
                                    </a:lnTo>
                                    <a:lnTo>
                                      <a:pt x="2411" y="2168"/>
                                    </a:lnTo>
                                    <a:lnTo>
                                      <a:pt x="2355" y="2234"/>
                                    </a:lnTo>
                                    <a:lnTo>
                                      <a:pt x="2297" y="2297"/>
                                    </a:lnTo>
                                    <a:lnTo>
                                      <a:pt x="2234" y="2356"/>
                                    </a:lnTo>
                                    <a:lnTo>
                                      <a:pt x="2167" y="2411"/>
                                    </a:lnTo>
                                    <a:lnTo>
                                      <a:pt x="2097" y="2461"/>
                                    </a:lnTo>
                                    <a:lnTo>
                                      <a:pt x="2024" y="2508"/>
                                    </a:lnTo>
                                    <a:lnTo>
                                      <a:pt x="1947" y="2549"/>
                                    </a:lnTo>
                                    <a:lnTo>
                                      <a:pt x="1869" y="2585"/>
                                    </a:lnTo>
                                    <a:lnTo>
                                      <a:pt x="1787" y="2618"/>
                                    </a:lnTo>
                                    <a:lnTo>
                                      <a:pt x="1702" y="2644"/>
                                    </a:lnTo>
                                    <a:lnTo>
                                      <a:pt x="1616" y="2664"/>
                                    </a:lnTo>
                                    <a:lnTo>
                                      <a:pt x="1528" y="2679"/>
                                    </a:lnTo>
                                    <a:lnTo>
                                      <a:pt x="1437" y="2688"/>
                                    </a:lnTo>
                                    <a:lnTo>
                                      <a:pt x="1345" y="2691"/>
                                    </a:lnTo>
                                    <a:lnTo>
                                      <a:pt x="1253" y="2688"/>
                                    </a:lnTo>
                                    <a:lnTo>
                                      <a:pt x="1162" y="2679"/>
                                    </a:lnTo>
                                    <a:lnTo>
                                      <a:pt x="1075" y="2664"/>
                                    </a:lnTo>
                                    <a:lnTo>
                                      <a:pt x="988" y="2644"/>
                                    </a:lnTo>
                                    <a:lnTo>
                                      <a:pt x="904" y="2618"/>
                                    </a:lnTo>
                                    <a:lnTo>
                                      <a:pt x="822" y="2585"/>
                                    </a:lnTo>
                                    <a:lnTo>
                                      <a:pt x="743" y="2549"/>
                                    </a:lnTo>
                                    <a:lnTo>
                                      <a:pt x="667" y="2508"/>
                                    </a:lnTo>
                                    <a:lnTo>
                                      <a:pt x="593" y="2461"/>
                                    </a:lnTo>
                                    <a:lnTo>
                                      <a:pt x="524" y="2411"/>
                                    </a:lnTo>
                                    <a:lnTo>
                                      <a:pt x="457" y="2356"/>
                                    </a:lnTo>
                                    <a:lnTo>
                                      <a:pt x="394" y="2297"/>
                                    </a:lnTo>
                                    <a:lnTo>
                                      <a:pt x="335" y="2234"/>
                                    </a:lnTo>
                                    <a:lnTo>
                                      <a:pt x="280" y="2168"/>
                                    </a:lnTo>
                                    <a:lnTo>
                                      <a:pt x="230" y="2098"/>
                                    </a:lnTo>
                                    <a:lnTo>
                                      <a:pt x="184" y="2024"/>
                                    </a:lnTo>
                                    <a:lnTo>
                                      <a:pt x="142" y="1949"/>
                                    </a:lnTo>
                                    <a:lnTo>
                                      <a:pt x="106" y="1869"/>
                                    </a:lnTo>
                                    <a:lnTo>
                                      <a:pt x="74" y="1787"/>
                                    </a:lnTo>
                                    <a:lnTo>
                                      <a:pt x="47" y="1703"/>
                                    </a:lnTo>
                                    <a:lnTo>
                                      <a:pt x="27" y="1617"/>
                                    </a:lnTo>
                                    <a:lnTo>
                                      <a:pt x="12" y="1528"/>
                                    </a:lnTo>
                                    <a:lnTo>
                                      <a:pt x="3" y="1438"/>
                                    </a:lnTo>
                                    <a:lnTo>
                                      <a:pt x="0" y="1346"/>
                                    </a:lnTo>
                                    <a:lnTo>
                                      <a:pt x="3" y="1253"/>
                                    </a:lnTo>
                                    <a:lnTo>
                                      <a:pt x="12" y="1164"/>
                                    </a:lnTo>
                                    <a:lnTo>
                                      <a:pt x="27" y="1075"/>
                                    </a:lnTo>
                                    <a:lnTo>
                                      <a:pt x="47" y="988"/>
                                    </a:lnTo>
                                    <a:lnTo>
                                      <a:pt x="74" y="904"/>
                                    </a:lnTo>
                                    <a:lnTo>
                                      <a:pt x="106" y="823"/>
                                    </a:lnTo>
                                    <a:lnTo>
                                      <a:pt x="142" y="744"/>
                                    </a:lnTo>
                                    <a:lnTo>
                                      <a:pt x="184" y="667"/>
                                    </a:lnTo>
                                    <a:lnTo>
                                      <a:pt x="230" y="593"/>
                                    </a:lnTo>
                                    <a:lnTo>
                                      <a:pt x="280" y="524"/>
                                    </a:lnTo>
                                    <a:lnTo>
                                      <a:pt x="335" y="457"/>
                                    </a:lnTo>
                                    <a:lnTo>
                                      <a:pt x="394" y="395"/>
                                    </a:lnTo>
                                    <a:lnTo>
                                      <a:pt x="457" y="335"/>
                                    </a:lnTo>
                                    <a:lnTo>
                                      <a:pt x="524" y="281"/>
                                    </a:lnTo>
                                    <a:lnTo>
                                      <a:pt x="593" y="230"/>
                                    </a:lnTo>
                                    <a:lnTo>
                                      <a:pt x="667" y="184"/>
                                    </a:lnTo>
                                    <a:lnTo>
                                      <a:pt x="743" y="142"/>
                                    </a:lnTo>
                                    <a:lnTo>
                                      <a:pt x="822" y="106"/>
                                    </a:lnTo>
                                    <a:lnTo>
                                      <a:pt x="904" y="75"/>
                                    </a:lnTo>
                                    <a:lnTo>
                                      <a:pt x="988" y="48"/>
                                    </a:lnTo>
                                    <a:lnTo>
                                      <a:pt x="1075" y="27"/>
                                    </a:lnTo>
                                    <a:lnTo>
                                      <a:pt x="1162" y="12"/>
                                    </a:lnTo>
                                    <a:lnTo>
                                      <a:pt x="1253" y="3"/>
                                    </a:lnTo>
                                    <a:lnTo>
                                      <a:pt x="13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9AF665B" id="Web sitesi simgesi" o:spid="_x0000_s1026" alt="Twitter/Blog/Portföy simgesi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91,2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IEF8RQAAPlrAAAOAAAAZHJzL2Uyb0RvYy54bWysXd1uY7kNvi/QdzB8WaCbI53/YLMLdH+K&#10;AtvtADvFXnscZ2LU8Ultz2S2D9YX6Iv1o0QqOjMWeVD0Zk4yoSlRH0mRFHX89befng6rj7vTeT8d&#10;79buq2q92h230/3++P5u/fe3P/5xWK/Ol83xfnOYjru79W+78/rbb37/u69fnm93fnqcDve70wpM&#10;jufbl+e79ePl8nx7c3PePu6eNuevpufdEX98mE5Pmwt+Pb2/uT9tXsD96XDjq6q7eZlO98+nabs7&#10;n/G/38c/rr8J/B8edtvL3x4ezrvL6nC3xtwu4d9T+Pcd/Xvzzdeb2/enzfPjfsvT2PwPs3ja7I8Y&#10;NLH6fnPZrD6c9l+wetpvT9N5erh8tZ2ebqaHh/12F2SANK76TJpfHjfPuyALFuf8nJbp/P9ju/35&#10;45vTan9/t26B1HHzBIx+3b1bnfeX3XmPx9N7PNer+915i2V7+7K/XHanmz8dpvc3b6bT5eE///4t&#10;UWExX57Pt+D5y/ObEy3H+fmnafuP8+o4/XC/v7yZ9scLJu9o2W9mpPTLGR9avXv563SPSWw+XKaw&#10;op8eTk/ECmu1+hSA+y0Bt/t0WW3xn84NQ+/Xqy3+xD/TCJtb+fD2w/ny590UGG0+/nS+RNzv8VNA&#10;7Z5FfwsdeXg6QAX+cLNyfTusXla+G8OEAW4icxmZr5tu9XiVDFN65TaMfYFbnZH5emgK3JqczHcl&#10;bm1OVo1tgVuXkUHCwtT6jMqNY2lq0J0kaDuUZjZmVN63vjAzNwOhaktzczMUmrEq8cthGFxdENXN&#10;YHDVUGKX4wBtG0v8ciDcWOaXIzH2XYndHAo3lqaXYzF2RWlnYFRjXWDnZ2A4V5qen4FRNyVwfQ6G&#10;801pfn6GRlNUYz9Do3Eli/U5GtC9krL4HA3XFG3W53BAjKILyOFwXVfSFj/Dw/uSpdUzPAZo1XUP&#10;Ved4uLEuuYF6hkfbl+ZX53i4EVZ03eXVczywLoX55XjAOorzy/HwzpWcQZ3j4YauhEed4+Gbri3N&#10;L8fD9U3J3JoZHo0v4dHM8OjbEr7NDI+hK8nbzPBoi+6gyfEYhqogbjODo4faX4e3yeFwbQndZoZG&#10;U7S2JkejrkrOoJmBMcLIr8+uzcHoi7rXzrAYfEn32hkWvfeFxWtzLIamtHZtDoUboALXTaOdYVEV&#10;44E2x2JoS5rczrCohpLlUgCYNvFxKLLLsRiKoU+XQ+HGoh53ORZDVTKLLocC7rukeF0OBTbnkhvo&#10;cix8DXd7HYsux4K893XF63IofFOysi6HYsBWX+CWI+HKS5cj4Xxx7focir4qaXGfI+GqpgQFBdpJ&#10;T/q65KD6HImhL5lsnwPRAK/rOPQ5Dj2ikOsr1+c4uAFeu8AuB6Ipi5oD4V1flDVHou1LFjbkQEA3&#10;S+yGHAnfl9zTMAPClZRuyIEoB2ZDDkTXlPaxIQeiK247Qw7ECA97HYchx6F2RUlzHJyrS/vEkOPg&#10;Ectc15Ixx2H0JSVB2veq6F3RDY85DK4cAYw5Dr13pcnlOLi+KsE65kA0fWnTGXMgXNOVHN2YI1H2&#10;m+MMib6c6uVIFDXYVTkS3hejbVflWNTFbMBVORi+K6YrrsrRGIu+E34wUwIk3SVlcVWOh2sRCF5X&#10;PlfliCACLXkBV+WQ+Gosc8xB8VVxM3NVjopvyynpPAVv6lJGj3h8tjxDcY4uB2YohlIw7pxhizCk&#10;sIwuB6ZGfnPdwziX4+JRrCkyzHFBEFfil6MC+yw5ewQfuSRlfjkmwLwo8CwT98VI3s0y8baYSLpZ&#10;Jt4XE3E3y8Th30rrN8/E66aIyCwVz/NwFOzeS0lu8yhVuu2nI5fp8NNqQ4XlKlQGn6czVQSpZoe6&#10;39tYVdzcgopqegViqCER16EEaRFDxYi4XUQM9SHifhExdIOIx0XEZI1EDWOLZU1dRDK1QL5MSDKk&#10;QL5MTMdyumWCkhUE7stEJSUncijxElFJhwP5MlFJRQP5MlGpFhTIl4nqWVSUcpbMnSo5xB2VmkXk&#10;ornLRKU6TOC+TNSaRUUZZdFkWNR6mahUJKHJoAiyhDvVQAL5MlGpxBHIl4lKJYxAvkxUKlEE8mWi&#10;UgmCyFFjWCIqlRgC+TJRqYQQyJeJShWCQL5MVKoABPJlolKKT+RI4ZeISil8IF8mKmXogXyZqJSB&#10;B/JlonYsardMVEqhiTty5CWiUoocyJeJSjlwIF8mKiW5gXyZqD2L2i8TlZJU4o4kdImolIQG8mWi&#10;UpYZyJeJSmlkIF8m6sCiIg9cMnfKA4l7PN9D9KHvq5ToBfJloo4sKhK1RZNhUZGILSJnUcdlooZM&#10;iyZPmdQS/iGTih9YJm7IlOIHlgkcEqH4gWUi40guAkB5zCIZXgOnhUKn0AlpyLIRGGRKM5Z9gGF2&#10;S+OnFEC5hUJLCEWJwKIpSRBFkf6yD4jQiOSzD0QD4lj9hNaLz5suTusVmi7e0Wc2t8+bC4X48uPq&#10;5W4dTtpXj/wD/eVp+rh7OwWaC8X6buTYwI2oCMaxX2kOxzktZUJQMFRGRTChkOdz5DpQMYUoScUi&#10;V6GQp1DytoRioDcoOb5DymmM3rOnQP3D4ImGhDhPtBzoo/esBb5ODkIkkSdLhMJW5NlYPDs6N6FV&#10;wlG7MTqVBQIl9ll1PXsqEwdKE6OaMWqSqYkk8hSMqJZFPNFKoY8+0tlIoESUp80TzTlCCRehU1Kp&#10;mnh6iKZSOk4YoCH6ekLZUCQgng4FU5Wn55zFuxRry+rIM64SCFkitIgYPNmN+gofUUd3dO5H86ys&#10;0SuOG7CwuiaDIGoIdZ+oo1/zDSLz9jCdd5j6lx6l52WAQxG4Sg6F+oBIOnMmnRhfBeetLVhLJ4dx&#10;vXQMyOIiYZqliCbPCGtD5/5BU1C41IZuOCz0OMRVCVvh6FHh1Dii7ycOjeM5lRCHC0yI4rTGsRc3&#10;Uqe0VKSVZ5S6F2HqtCsIgTwj4UDn3LQ8TQohhECekXDkqohvkLtqcxyT+0QGohGiQCxO0XKfydlY&#10;LnkUK7K8/Chy17BQbZaj2Lq1Fw3JzaHSoHEceMeGExMDk6WWJ2PDhm5uwjh1iCBWYK0NfcW2Zciy&#10;Q3Ce81o0pQiiJY/gUEMPU8loZQR5RuEQW8VtFpQ6AgjbxOFZlOg9k9F1P4O2LXFdht6j/h6zHLT4&#10;6IrvwplMcIepLikyy5Nlr5Blk9WBpw4YTmUitKDUtQr5TAykQSkoyajyZEvmdBmEEkALgTyZkN2S&#10;G1PgLATyZEIOmEGoT3Kk460gN3Z6TVFpXSIhCg0qIbWdkf+qjJUcuSgGp61bHToEmSPOJ9Whxdfg&#10;+FUlBDTM0oyRKzoKIHFwumXwlMgCDtmgpD6GwDMVPAQ+eYpaStxdG4uJU66obDBiQ4Ed9ZfR6HUq&#10;Fcmo8uTRXcsxneW7kSkyZZMSNOElT+FJx7M0egN/r4EJJyMbIRIanVLymCZVhGRUefLo6ILk0Y2I&#10;Em6TKdvkYoWXPIUnOy7fpoxcKOSZKFmiNmXWQiHPRMlotkZ4dm0rEF7KBoJm0LAO1NXIa1vcQNCw&#10;GtcMHak6Dg3cV8DWnHXDxxxYM0NbG+rqJH1pYbKqFpBCRc2ygpeGt0/foKyp85SorTFCUGrD5dGx&#10;tCpPWsY4T0v2VrS1NnIqBMg8eo30Wx+dS4RoKDM2+U5w95atdOLJKS5RR0d7WpQd3cMGpXg+K59E&#10;yxPLTqmdOnrPhzwI3yxKsenKCpl78XwVtlx9dK7gII0zdhK0TIdVop5ogyfveKCUSppYvzzZo/Qc&#10;2iMiMPSzZ9xBaVic1GVAaeFO7bGwYkQ4xsp3KbS0aihoBBeexjxbPk/D6AZG5Jh5noZEzWtga6DZ&#10;8EEOfK1hm03CyNJPSvniPK3d6YqnF80o7w+h5BH4oy+aNbC0P4CW54KWV1VbcRmOQ/wunT/LXOTJ&#10;2jryMQnCM2N1Rz7IcoPhz1Dw4QiWMmzNUqmFP64uevQNyp71ZUjnOSKJPKNE8HeCmJE2oNImiZBV&#10;oaq5NgiPIijJqPLk0WuOupCO6euJAImTwMFCExcT4irh5oG+So1UpTprnq2sfAsFUDEiZQsa2qYI&#10;RmSWJ8veclUWfUHGKlGh7zOtF15lW6F2ys8/VbKVV1rcrlDlc1LTwg0/fXVdJ+lwb1ayuU7mepyg&#10;aqsLY2KZemvvl9oJ2sx0xOg2QVynzvLsaDtmbI18mC7RfL72gpg82aNcQUkoytgm4V5VpwQt7lTw&#10;nA0twy0IWQbduSTZeiPzxJWZyBF3YlRYcXOPCa08qeLzften7gNZLXnyuuLeEfO0Yj+fRscKqNqX&#10;KF+XXUaVZxz9Cj5CUAaVqsmfWXkJVNgWkxplYFhpJGytnJparCkQophZWwScjkRC3CTQCdHgFDj2&#10;6HtXOUqJazDqLbjkFDniFpPKscYGFYYeDX1K28+IYqQ2x4YrDmZEiabROPRg1IRa2XsGwzt23PyD&#10;Kxn6OuLSFg+dzpZF6eQZtVMOOBHE6OvYI9yLSmEQdrKNt8bQHWd55p53xRhECMWCBt4oB2w9Ec6i&#10;BeFKWpCN/KOGvOt4Qx/MDJb3psE46kubLd27V4dOewNO93XKQWKeBZRsG+Qa1NHTvohrdAYl59mj&#10;5Y0G3ujNfOdLIG30B9YtGkQHf+DoeDSq7wN3LIxGsJG2TtwQVFcqbcbW4g9cYUEZzUA+7UmLKQdr&#10;K3C8PFaWgY6PqEuWaeBGJNuavmV8iaCNOl1ADMyphKPDjvcmxOixT41cwl+e0UF6pMSBJ67oqXgi&#10;I4s+l7pLNGNCksccURjRCOm6Z1wr4xAauVUUZkgteCKEPDkSGtku6MRTGxppMO+vuElhUEo6hCKX&#10;RcmbkqWeqGvzzmlTSoqFMFsfPaVtdMVIlb2Rjamy08u47lbIEI6/affEZVVjbD6PwxVenbDmampv&#10;lN+u2IToRHnzrLlg0aV4ubR30kE4CdYZ7r7mLbZPu7HMQp5RQ2s+66MzZxUk0XjcVFPp2MyH1GIv&#10;48mTzZxt0gSIPYx1sEoncbQuo5VHYN0CHaImTQ5kpoGOLhTrhBLl410kOiErkMNtRoOQowQ4Lp1Q&#10;Sj3UE6UJkyI/m1D8gJFedlK3dkljBV95Rpw7PgJB+Uz3ArgxyguOHVATBjfBlyHTw+8Q1Djw15Gh&#10;XDrohHGi0qNSHOiQAaoz5I1pNGp1uEwb+RkVjV6iYKNORzsmzQ+31vX5cbJCoZMqBwdCr0GdYCvP&#10;iDHV+sK4xmlcxz7ESko73uF644y35c6H3lhnXM8P87OyZgn5O6PO+KW3lvUoe/jsRErUu+TiEZ9G&#10;K7SsFSW7uBnURueHG/gQtjZycnr1QFgqvFtAVQ0cwMWhaZfXdAjRXDSa1hoat+3D0J11qjpy9t6h&#10;Z0EbGj0kHJ0a9oVIMhK2xqZKr1IIc8S7EvShpZ+1tcrg1GtCtoM3RekcJdptYJSG1FHbcdtcJQzt&#10;oDR0jRMmjSPqLlEpagtrqdHi3Q86x54hpNYLdejXc1yxGtvURukmSXtYydJGDpK8EdOJVVgGKf2c&#10;tREk9Xw6ZrXldHxGaR31t9zM2RhyyPlIYzi4RtTcgKfltq42pX+CjjzjBtGyA26NVmjpsMX7OVS1&#10;6Pk8uEMQqalPzyfhnZEhDpwEtEaWRqUtspjW6DEUO7CacCXnro0sRVwj3jSiyiv5qzeOh760EMFL&#10;2cBSsSNVzkpmhabR6DCo0VPDh17+ExaUekdVQsfn5abDoC4/gghvUTE4crxp7p10eyC4SaNWjCbQ&#10;6HgbazeuuLTbGHOknpCgboYZjnwbtzM6GcSPU4uGutpyd4GCd50QESnNkIrVKiE17ARC4+DCiZZR&#10;nVzlKIRfNmsqOiwRnksOq6jDQkpBujoR6mtbJFrHXsY6usPkog6byy99RiagPZ8vUmStCkOnElHl&#10;LEI2H7zBR+fY8V5CfYDq0B07jRrldJ2Q17G22oZajq1IVVSOLbdvk9/SCVlqNIvphHhhUVhHq0qW&#10;ziNeNXKBK8ZLSgJ3mURZiVkww7virT9xtnptB9340cMZXTU49uegVg/QU/5ihYsDzJW0kq7eqviM&#10;cuBu9DvTy4YYH90VoqwUHZd91423CW/kObg1F4fGu39UYei1UmGOViCP6DWqQ4N6kLY8vuHEmg5K&#10;dUIuhLdGTQsNuHGOnVGB8pQIBS9pJJY4JojCDEajIb0kK3DES7B0YTpsnzQ09Y+pUnditGYNHu/T&#10;CiyRlFmDY9CgutQ7ro8uh9LWJVlP9YnAs7Ey4DRPsnB9dJG9M7yql+Wkd0gZPBmhYOfq6AI63KXu&#10;gZMe4dakRcmqGWxdHR3vMgvrSe8q0yUSA/IUj6o8xSaDuauUYubB3nVK9hwweN0PYnrstWjCKs/k&#10;32gRdEp2mfT+NZUS0PDoVvUjwE2aHKxeGz1tFTB7Y3TZfKCoum2+bmdk+OroskGiAKBrncM756Iu&#10;WUVEJ5s4jtz0lX+9dmLyRMMEj27Nk1xcWHlLdum6NZeT/HDkaCCEt+hFQrJ6bdnxcjcmNGyddp+o&#10;RoZq0n4WCC1tl1aisGVqc6Q9N3C0bLKWuwtk7xpHigsCRwoUNEK8Sy8S2s6ICS3/hvJv5EjhkTY0&#10;wtZAaHpheVmK6dhTx6BxBiMBnrn5RFhg4/pq85EOvfhSlTjqDcxbJ+MzLGsLZ25WTCCTM6MMFtaK&#10;W3jxrECIsbACK8HWitREWXrLH7P2mbEk3+wzg1O2DyvaFYOzwmexYCseF5dgBfjJxxgZQ3Jaxus2&#10;xAuSFWvGK26VcNHoxE9bWZc4fiOLk43EeGUJvUo0OiHDcGWvM4peaffUg9W0HUtO/XkajrcE0at/&#10;wtfzpHcA0auDsq/oOU+H/f2P+8OB3tgRvgtq993htPq4wbc4bbbb3fEiO/2M8nCktwjFl4MeJ/o8&#10;YMFwp/Pl+835MX4+fILw2tyepg/H+/DT425z/wP/fNnsD/FnzOqAd4mGbyqiLyeKX2/0brr/DV9U&#10;hC+9wrdJPU6nf61XL/gCqbv1+Z8fNqfdenX4yxFfcoRGC2rNuIRfoMqow61O+V/e5X85fnj6boJ0&#10;CKA3xy243q0v8uN3F/yGT+Mbo7BgPx1/ed4SoYj29tOvm9PziqTEh/CVSD9P8sVRm1v5siNadRBE&#10;WhYpCsK/4PulAiT8XVj0BVb574Hq9Ru7vvmvAAAAAP//AwBQSwMEFAAGAAgAAAAhAIaoKS7aAAAA&#10;AwEAAA8AAABkcnMvZG93bnJldi54bWxMj09Lw0AQxe+C32GZghexG4O0Ic2mFP+AJ7FVisdJdpqE&#10;ZmfD7rZNv71bPehlHsMb3vtNsRxNL47kfGdZwf00AUFcW91xo+Dz4+UuA+EDssbeMik4k4dleX1V&#10;YK7tidd03IRGxBD2OSpoQxhyKX3dkkE/tQNx9HbWGQxxdY3UDk8x3PQyTZKZNNhxbGhxoMeW6v3m&#10;YBQ8PM3maaa3b7V7fa6S2/P7V7pdKXUzGVcLEIHG8HcMF/yIDmVkquyBtRe9gvhI+JkXL5uDqH5V&#10;loX8z15+AwAA//8DAFBLAQItABQABgAIAAAAIQC2gziS/gAAAOEBAAATAAAAAAAAAAAAAAAAAAAA&#10;AABbQ29udGVudF9UeXBlc10ueG1sUEsBAi0AFAAGAAgAAAAhADj9If/WAAAAlAEAAAsAAAAAAAAA&#10;AAAAAAAALwEAAF9yZWxzLy5yZWxzUEsBAi0AFAAGAAgAAAAhAAu0gQXxFAAA+WsAAA4AAAAAAAAA&#10;AAAAAAAALgIAAGRycy9lMm9Eb2MueG1sUEsBAi0AFAAGAAgAAAAhAIaoKS7aAAAAAwEAAA8AAAAA&#10;AAAAAAAAAAAASxcAAGRycy9kb3ducmV2LnhtbFBLBQYAAAAABAAEAPMAAABSGAAAAAA=&#10;" path="m1942,1975r-21,68l1895,2108r-31,64l1830,2233r-36,59l1758,2346r-38,53l1684,2446r-33,44l1711,2468r62,-25l1835,2415r62,-31l1957,2348r60,-36l2075,2273r53,-43l2179,2187r47,-46l2267,2095r-57,-28l2147,2041r-65,-25l2013,1994r-71,-19xm767,1973r-76,21l620,2018r-67,27l490,2073r-59,31l478,2156r53,49l587,2252r61,44l711,2337r67,38l845,2409r69,31l984,2466r67,24l1017,2446r-35,-47l945,2347r-35,-55l875,2234r-33,-61l813,2108r-26,-66l767,1973xm1260,1906r-10,l1234,1907r-21,l1189,1908r-28,1l1132,1910r-31,1l1069,1912r-32,2l1006,1916r-30,3l948,1921r-26,3l900,1928r12,42l927,2012r17,41l963,2093r19,40l1003,2172r22,37l1047,2244r24,35l1094,2312r22,30l1138,2371r21,28l1179,2423r19,22l1215,2464r15,17l1243,2495r10,11l1261,2513r4,4l1266,2518r-6,-612xm1436,1905r-18,615l1419,2518r5,-6l1433,2503r12,-13l1460,2474r18,-18l1497,2436r23,-24l1543,2387r24,-29l1592,2327r26,-32l1644,2260r25,-36l1694,2187r23,-40l1740,2107r21,-41l1779,2022r16,-43l1808,1935r-26,-4l1751,1926r-33,-3l1684,1920r-35,-3l1613,1915r-34,-2l1546,1912r-29,-2l1489,1909r-21,-1l1451,1907r-11,-1l1436,1905xm2016,1420r-6,106l2001,1629r-13,100l1972,1827r70,18l2111,1866r66,23l2240,1914r61,27l2357,1970r41,-71l2434,1826r31,-77l2491,1670r20,-82l2526,1505r9,-85l2016,1420xm1428,1420r,334l1531,1759r101,9l1731,1780r97,15l1842,1708r12,-93l1861,1519r5,-99l1428,1420xm842,1420r5,100l855,1616r11,93l880,1797r96,-16l1074,1769r100,-9l1276,1755r,-335l842,1420xm156,1420r7,76l175,1571r18,73l214,1716r25,69l269,1853r34,65l341,1981r57,-31l459,1920r65,-27l591,1868r71,-23l736,1825r-16,-97l707,1628r-9,-103l692,1420r-536,xm1816,832r-94,15l1626,858r-98,9l1428,872r,397l1865,1269r-4,-94l1854,1084r-10,-88l1831,912r-15,-80xm892,831r-15,80l864,995r-9,88l847,1175r-4,94l1276,1269r,-398l1177,866r-96,-8l985,846,892,831xm2324,669r-66,32l2190,731r-74,27l2040,782r-79,22l1978,891r14,91l2003,1075r8,96l2016,1269r518,l2526,1186r-15,-81l2492,1026r-24,-76l2440,876r-34,-72l2367,735r-43,-66xm372,660r-25,36l322,732r-22,35l278,802r-20,37l240,876r-16,38l209,955r-13,43l185,1044r-10,49l167,1146r-6,58l157,1267r535,l694,1209r1,-49l697,1115r3,-38l702,1044r3,-31l709,987r3,-24l716,941r5,-22l726,899r5,-21l736,855r7,-24l749,803,678,785,611,764,548,741,486,716,428,688,372,660xm1717,217r37,50l1787,321r32,60l1849,444r28,67l1902,581r23,75l1991,638r63,-19l2114,596r57,-23l2226,549r-54,-54l2116,443r-60,-48l1994,351r-65,-40l1861,275r-70,-32l1717,217xm998,209r-76,26l849,267r-71,35l710,342r-64,45l584,435r-58,53l471,543r56,26l586,594r62,25l713,640r69,18l806,582r26,-72l861,440r31,-64l925,315r36,-56l998,209xm1276,172r-37,17l1204,213r-36,30l1133,279r-33,42l1067,368r-31,53l1007,479r-28,64l952,612r-23,72l1013,697r86,10l1187,716r89,4l1276,172xm1428,169r,552l1518,716r88,-7l1693,697r86,-13l1755,611r-27,-70l1700,477r-29,-58l1639,365r-33,-48l1572,276r-35,-37l1500,210r-36,-24l1428,169xm1345,r92,3l1528,12r88,15l1702,48r85,27l1869,106r78,36l2024,184r73,46l2167,281r67,54l2297,395r58,62l2411,524r50,69l2507,667r42,77l2585,823r31,81l2643,988r21,87l2679,1164r9,89l2691,1346r-3,92l2679,1528r-15,89l2643,1703r-27,84l2585,1869r-36,80l2507,2024r-46,74l2411,2168r-56,66l2297,2297r-63,59l2167,2411r-70,50l2024,2508r-77,41l1869,2585r-82,33l1702,2644r-86,20l1528,2679r-91,9l1345,2691r-92,-3l1162,2679r-87,-15l988,2644r-84,-26l822,2585r-79,-36l667,2508r-74,-47l524,2411r-67,-55l394,2297r-59,-63l280,2168r-50,-70l184,2024r-42,-75l106,1869,74,1787,47,1703,27,1617,12,1528,3,1438,,1346r3,-93l12,1164r15,-89l47,988,74,904r32,-81l142,744r42,-77l230,593r50,-69l335,457r59,-62l457,335r67,-54l593,230r74,-46l743,142r79,-36l904,75,988,48r87,-21l1162,12r91,-9l1345,xe" fillcolor="#77448b [3204]" stroked="f" strokeweight="0">
                      <v:path arrowok="t" o:connecttype="custom" o:connectlocs="77658,103632;83798,105311;100142,92544;30524,88083;25930,99480;46427,109993;35913,93119;52523,84284;43114,84770;42539,92456;49298,103455;54908,110214;62639,111318;66128,107608;73726,98243;79866,85477;69751,84505;63434,84151;93251,82429;108889,77260;63080,77481;82208,67100;38873,79381;6891,62727;13385,84726;32512,80617;76067,37415;81898,47885;37769,47840;43511,37371;86625,35516;111583,52390;102660,29552;10602,38696;7112,53185;31010,46118;32291,38785;21469,31629;81678,19613;95902,25312;82208,12148;31363,15107;28625,27344;40861,13915;50049,12325;41038,30215;63080,31849;75096,21071;64671,8216;78939,3313;101467,17449;115559,39933;118342,67498;108712,92677;89408,110788;63478,118739;36311,114190;14798,98685;2076,75228;1193,47487;12369,23147;32821,6273;59414,0" o:connectangles="0,0,0,0,0,0,0,0,0,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</w:p>
        </w:tc>
      </w:tr>
    </w:tbl>
    <w:tbl>
      <w:tblPr>
        <w:tblStyle w:val="DzTablo2"/>
        <w:tblW w:w="5425" w:type="pct"/>
        <w:tblInd w:w="-720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İlk tablo, ad ve iletişim bilgileri düzen tablosudur. İkinci tablo amaç tablosudur."/>
      </w:tblPr>
      <w:tblGrid>
        <w:gridCol w:w="710"/>
        <w:gridCol w:w="8302"/>
      </w:tblGrid>
      <w:tr w:rsidR="000E24AC" w:rsidRPr="00565B06" w:rsidTr="00D8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0" w:type="dxa"/>
            <w:tcMar>
              <w:bottom w:w="0" w:type="dxa"/>
              <w:right w:w="216" w:type="dxa"/>
            </w:tcMar>
            <w:vAlign w:val="bottom"/>
          </w:tcPr>
          <w:p w:rsidR="000E24AC" w:rsidRPr="00565B06" w:rsidRDefault="00075B13" w:rsidP="009D0878">
            <w:pPr>
              <w:pStyle w:val="Simgeler"/>
            </w:pPr>
            <w:r w:rsidRPr="00565B06">
              <w:rPr>
                <w:noProof/>
                <w:lang w:eastAsia="tr-TR"/>
              </w:rPr>
              <mc:AlternateContent>
                <mc:Choice Requires="wpg">
                  <w:drawing>
                    <wp:inline distT="0" distB="0" distL="0" distR="0" wp14:anchorId="0CF46EE2" wp14:editId="6F88DC9D">
                      <wp:extent cx="274320" cy="274320"/>
                      <wp:effectExtent l="0" t="0" r="0" b="0"/>
                      <wp:docPr id="13" name="Daire içinde hedef simgesi" descr="Hedef simgesi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4" name="Hedef simgesi dairesi" descr="Hedef simgesi dairesi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" name="Hedef simgesi üst yatay çizgisi" descr="Hedef simgesi üst yatay çizgisi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6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3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6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6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3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Hedef simgesi orta yatay çizgisi" descr="Hedef simgesi orta yatay çizgisi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8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2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5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5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2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2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5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5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2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7" name="Hedef simgesi alt yatay çizgisi" descr="Hedef simgesi alt yatay çizgisi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103"/>
                                  <a:ext cx="46" cy="5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9"/>
                                    <a:gd name="T2" fmla="*/ 815 w 869"/>
                                    <a:gd name="T3" fmla="*/ 0 h 109"/>
                                    <a:gd name="T4" fmla="*/ 832 w 869"/>
                                    <a:gd name="T5" fmla="*/ 3 h 109"/>
                                    <a:gd name="T6" fmla="*/ 847 w 869"/>
                                    <a:gd name="T7" fmla="*/ 11 h 109"/>
                                    <a:gd name="T8" fmla="*/ 858 w 869"/>
                                    <a:gd name="T9" fmla="*/ 23 h 109"/>
                                    <a:gd name="T10" fmla="*/ 866 w 869"/>
                                    <a:gd name="T11" fmla="*/ 37 h 109"/>
                                    <a:gd name="T12" fmla="*/ 869 w 869"/>
                                    <a:gd name="T13" fmla="*/ 55 h 109"/>
                                    <a:gd name="T14" fmla="*/ 866 w 869"/>
                                    <a:gd name="T15" fmla="*/ 72 h 109"/>
                                    <a:gd name="T16" fmla="*/ 858 w 869"/>
                                    <a:gd name="T17" fmla="*/ 87 h 109"/>
                                    <a:gd name="T18" fmla="*/ 847 w 869"/>
                                    <a:gd name="T19" fmla="*/ 98 h 109"/>
                                    <a:gd name="T20" fmla="*/ 832 w 869"/>
                                    <a:gd name="T21" fmla="*/ 106 h 109"/>
                                    <a:gd name="T22" fmla="*/ 815 w 869"/>
                                    <a:gd name="T23" fmla="*/ 109 h 109"/>
                                    <a:gd name="T24" fmla="*/ 54 w 869"/>
                                    <a:gd name="T25" fmla="*/ 109 h 109"/>
                                    <a:gd name="T26" fmla="*/ 37 w 869"/>
                                    <a:gd name="T27" fmla="*/ 106 h 109"/>
                                    <a:gd name="T28" fmla="*/ 22 w 869"/>
                                    <a:gd name="T29" fmla="*/ 98 h 109"/>
                                    <a:gd name="T30" fmla="*/ 10 w 869"/>
                                    <a:gd name="T31" fmla="*/ 87 h 109"/>
                                    <a:gd name="T32" fmla="*/ 3 w 869"/>
                                    <a:gd name="T33" fmla="*/ 72 h 109"/>
                                    <a:gd name="T34" fmla="*/ 0 w 869"/>
                                    <a:gd name="T35" fmla="*/ 55 h 109"/>
                                    <a:gd name="T36" fmla="*/ 3 w 869"/>
                                    <a:gd name="T37" fmla="*/ 37 h 109"/>
                                    <a:gd name="T38" fmla="*/ 10 w 869"/>
                                    <a:gd name="T39" fmla="*/ 23 h 109"/>
                                    <a:gd name="T40" fmla="*/ 22 w 869"/>
                                    <a:gd name="T41" fmla="*/ 11 h 109"/>
                                    <a:gd name="T42" fmla="*/ 37 w 869"/>
                                    <a:gd name="T43" fmla="*/ 3 h 109"/>
                                    <a:gd name="T44" fmla="*/ 54 w 869"/>
                                    <a:gd name="T45" fmla="*/ 0 h 10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9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1"/>
                                      </a:lnTo>
                                      <a:lnTo>
                                        <a:pt x="858" y="23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5"/>
                                      </a:lnTo>
                                      <a:lnTo>
                                        <a:pt x="866" y="72"/>
                                      </a:lnTo>
                                      <a:lnTo>
                                        <a:pt x="858" y="87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9"/>
                                      </a:lnTo>
                                      <a:lnTo>
                                        <a:pt x="54" y="109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7"/>
                                      </a:lnTo>
                                      <a:lnTo>
                                        <a:pt x="3" y="72"/>
                                      </a:lnTo>
                                      <a:lnTo>
                                        <a:pt x="0" y="55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3"/>
                                      </a:lnTo>
                                      <a:lnTo>
                                        <a:pt x="22" y="11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BF3E07" id="Daire içinde hedef simgesi" o:spid="_x0000_s1026" alt="Hedef simgesi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n7Nmg4AAK9lAAAOAAAAZHJzL2Uyb0RvYy54bWzsXcGO28gRvQfIPxA6BohHJCVRGni8h/Xu&#10;JoCzMWAHOdMSRxIiiQope+z9ofxEbvtjeVXdTRUtVnfPeHcRJ7qYGuupWFWvWV1VXaN5/s3H/S75&#10;UDXttj7cjdJn41FSHZb1antY343+9vb7P85HSXsqD6tyVx+qu9Gnqh198+L3v3v+cLytsnpT71ZV&#10;k0DIob19ON6NNqfT8fbmpl1uqn3ZPquP1QFv3tfNvjzhx2Z9s2rKB0jf726y8Xh281A3q2NTL6u2&#10;xf++NG+OXrD8+/tqefrr/X1bnZLd3Qi6nfjfhv99R//evHhe3q6b8rjZLq0a5RO02JfbA27aiXpZ&#10;nsrkfbO9ELXfLpu6re9Pz5b1/qa+v98uK7YB1qTjz6z5oanfH9mW9e3D+ti5Ca79zE9PFrv88cPr&#10;JtmuwF0+Sg7lHhy9LLdNlWx//tf2sKqSTbWq7pN2u19X7XaUrKp2Cf/9qfe/8OLDcX0LYT80xzfH&#10;1439j7X5KXn38Jd6Bcnl+1PNbvp43+zJXXBA8pHZ+NSxUX08JUv8Z1ZM8gycLfGWfc1sLTeg9OJT&#10;y8139nNpkZoP0Qt84qa8Nbe7IR2tSqQwVlx7dmr7ZU59symPFXPVkh+cUyfOqT2HJStysebO7l32&#10;Iosjn5K/2uOrevmPlqwi/XEj8w790ALzNE+rHitvl+/b0w9VzWSVH161J6ZgvcIrXu4ru2begqj7&#10;/Q7Pzh9ukrTIpslDkmeTmX3AOhio6WB5shnEZAKTLlRRWK+dqGyuyIL/z6A0LRS1pgJWFIqsmQBl&#10;2WKhyCoELJ1owhAXz4pNZpqwhYTlC0WzVHo/m8Ebivd77p9oTkslA1lRpJo4ScGkmGra9UiYL1Tt&#10;JAuzVNVO8pCPxxqnqSSiUFlNJRP5WKU1lVQsVF4pYnXE5qlKbCapSNNMozaTXOQZvDJMbSa5SAFU&#10;yMgkGXhCc02eJCOd6vJ6bHjkSTY4QCgPf48Oj72SDkSJmWJvHslHLvnIKFIM65f3+NCXSy754Gih&#10;yOvxoa/mXPKRTYqxpp/kI9MftlzywSFD0U/y4YkFueSDccPyJpIPT6ia9PggOxR5kg9sOFognUg+&#10;EDVUeZIPT5SfSD44bCj69fjQd6CJ5IPjhiJP8uHZHSeSD44bw/Kmkg/Pxj2VfHDcUORJPjhuDMer&#10;aY8PihuKPMkH4tpYiVfTHh8UNxR5kg+Ou4p+kXxMJR+0LSjienRQ2BhWbybpKIqZIm7WY0NfzTPJ&#10;Bm2pw9rNJBkcNBTtJBm04SviJBeeWDCTXORIRxRxkgpPqJpJKrJcFSep8ETSQlJBidywdlRtdBu+&#10;J9AXkgpkI4q0HhP6NlRIJtR8r5BEeDbJokeEppqkwbODF5IGLb0oJAme9GIuSVDtnEsOPMnPPIqD&#10;ueTAk5rNJQf6AplLEvTEcS450FfvXLKgZ7XzHgnqozWXNOgp90KyoD/3C0mDXg8sJAt6UFpIGig6&#10;DMekhWRBj5gLyUKmVlILyYIezheSBb3IW0gWPJvNQtKgVypjSYNnL0zHkgi1Nk7HkgjPXp2Oe1QI&#10;ItBb6XoB5ca1B5YfD7Y/gFdJSa3AMbd9jnVLjRtqFqCp89a1Z4CiZoIChpIEzm0vxw/GYiDwNAoM&#10;rglcRIFBJYEXUWAqyAmdxplIBTfD44xMrZVpnJmptRMFsWmH+V1IBTErE2cqFbwER0EbI53qWYbH&#10;mUrlKsPjTM2sqVmcqZk1NYszlWpJUga1YoypVCoyPM7U3JqKSi9KujUVhVwU3JqKOi0GTmUa6Y4y&#10;LApuTUWVFQW3pqKIioJbU1EjRcGtqSiBYuBUAZGpqHCi4NZUFDBRcGsq6pMouDV1GmcqVR+se5yp&#10;VF0QHOVDjDJUPTA8ztSZNXUWZypl/yw9zlTK7hkeZypl7wTvzgD8QY+yc4bHmUrpN8PjTKX8muFx&#10;plIGzfA4UylHJjiy4BhWKQlmeJyplOUyPM5USmMZHmcq5akMjzOVElGCI9OMMZUyTYbHmUqpJMPj&#10;TKVckeFxplIyyPA4U1PK9ghP2VyMsZzOmQ/0zEWOhrVvE7IGJ6Kfn4U2owRnoe/oJuXtsTxRHude&#10;Jg93Iz7HSTb2Bb2zrz9Ub2vGnCihS2fUfsa9+UAVNzwDdoceECdDDHQaurfd9Wjkze1GjkNJY7p7&#10;310tDqdDLA4buQ+Xja1+3Zbg5LirkUd9X5ZXOErd++5qcZlN8NKxI9MB3NUBKbWHY1Aj+DXM7YOT&#10;Yol7TUGL05jc7eTulu5qbz2llh1unXUPiwO4qwXivIiBqLH8ty6oroDECaz36ogjIwNEA8ILnOfm&#10;GZp2mYDTzV2tjmgAs0SUi36JC2oEQscZCj7frengiIGooQPAqdFxjt3TL9FyjbLRD0yp+U6LYgzz&#10;vSJxfmSQOCAKIKkkJZkZlrpXJnqjBomucABJhxgkc4Ik3y+T2uuExEFRCGm8ySEjTibFDD/S6Ulh&#10;w490tuPAyI9MrT85dHhlOo44ePiRlveMwocXiQYx+5P6iQGkXZ3oGAUscgueWp5emZl7hjIKIT49&#10;qVVs9KQY4kfaJz2jIOJFuuBBjeMA0sajjMKIV6YLcaywF3mOml3G7kKRu9qQ5AIxHSb57+5iez4G&#10;Wd67E930HNGBUgBpd6CcgolXptvT6FDJj3S7ZE6L3yeTzp2MnhRMvEi3k+cZHlIvsksNcBjkR7ps&#10;ww2YIOFw3Lir4YjDEfszKJNCnEGG9OShJOIoaDuFYpYZ9CeFd4MMcMRbhkEGeKddiIGhpUT7mgEG&#10;VieaqxYYWPC095JEDiQ+zmk3ZyDFER+Q8gMDDDzp6DobYCh4UA7DEkPxiLIiBgZDHLW/yepg1Myt&#10;xFAgplyQJYZiO2WXDAxtF5SvGmBgB0JSxDgKHj5i6JiZbKbQ4cPZFJPOoLw4mkKEvDS4kxtYKDUw&#10;/gvnGkZaKHlxyoXSIWdsKMGyzgumbJYMOkDwO8+yG8wr3XoJZapuAYZSXyQf7MFQLk2lCNEbTM7t&#10;MxfK9t1DHCofXFSgq2+VujATKnBc3ApVTOdA6M9kXGTFuZRXPxeqQ0Wii/2hqrPbTUJ1LC89Yi5Q&#10;LPFSJlyg0KbDK14JgbSRKw8OCP7wct7ovf676FO4dGG5q9vKrAxqgPDQcNcJoQaKGINt69129f12&#10;t6P+Bw+qV9/umuRDiRHzcrmsDidHdg+5O1AvxZyDHWr6PO6HfkvTnl6W7cZ8nj9BJpS3mP0+rPjV&#10;pipX39nXp3K7M6856bFzwDT6ayaa39WrTxgDxkQ+Rt03dfPTKHnAdPvdqP3n+7KpRsnuzwdMOi/S&#10;CXX4T/zDZFoQG41855185/B+/20N6/DwloclpN6NTu7ltyf8hE9jnB0Oe3V4c1wS0Jn29uPfy+aY&#10;kJX4EEa7f6zdpHR56waKYQoBDNaaZAyxP2BO+7ca2Eb6YKbg+wPbP/+7PSWfMNX/KcFc/E/rrTq8&#10;PYQEjb1x7V9gkNs229Gi5zXihuYxcc0D826XdYP2cgE7t4uz23U3oA0qu2mW6QSjIHOTkRLYzXpj&#10;HXQYmkNMTT4oIWi8dpB5SoNCA3Kw13cgRQ46sh1knmfDcsBZB6I5sgF94JYOMudZngF9kPN0oFRR&#10;CBtdh5lPacZoQBCSog6UZcMaUf7ZgeYzmvQakIQD5DMqp6HUAeN689oQooiS7ga1w6J6Dle1kh7H&#10;ePiwqJ7PNVf1prTnNMU7ZGDP6xp9/QltmhcZEEWR7ux2bUWhi3VGpWNFrd5strrKqQjs7giNFL2k&#10;47UHj6ruCFHS8VgzgwsLJ+RSlGahdDxW8rAoudx5UHfA7705bDxcg5J6Q9jaYuhPYCuCpM+1BUoH&#10;7p03NY2kx7WHhlpbnSCaeBt4kKn1d8YoDzKl0R1IdZJ0txZd+mPWCnG9GWst4E1kKNdWE7V/O8WV&#10;EDyR7tZWONX5nSARgpEiXAeNBiapbBfjOmh0MWN2HTTSBur+7weNqKD7ohNxiu90IE77HFU65+Nu&#10;03eeItShCHbHLOe3Xb1pYEgZejj3rrtalJ0j81fASGpZVqCvh5TV1N1cN3ANac7nP7unHc4J9JjZ&#10;DzAU9qIKCUoLnOc43QIHWc7SQMsY1YJ1iKuFnInu2ifB5iyqEZbTEIz2eXgEOaPXJTY6BWyw0T3g&#10;EOy9uGPAuUh7w0QZSQHSrVKwwMe5NTCwHK23/Ev7s6fJ0fdL9Wzera/9mq+3X4PUe6hfUzf4Aoao&#10;fs0Q8tfr12D47tqvkTm+0h2RFdW1X3OTaKUn/SpAVy/pXSTpca0cpl8TOIv6qvs19E0EAz0I2pPO&#10;Fmpdya+iX6NZKBsI136N0uS89mt6/RolBF/7NW70wf+rA6ageutObv1gmzxf+zXXfg1+j8zVPf41&#10;c+3XfJX9Gn997LoYgQLZ9UQC1TYyP67vA6X719Gv8c/ouKZZqBHz2H6N/662nXHt1/Ay8y/ta7/m&#10;Ol9zWLsxHzv48tp+yyTao0P9mnIXOV4zAPz1ujWYjxtu17hg8RuN13Bu+QuM11zI6XUPtGEI2Tww&#10;Z7sXcnqtA20+Q56Ap2Zo5EKQrF/jxmsUjSjRPtf66iCLnPOw4zUXOj1lvMbU55eieg5XtZIeL0x5&#10;dimq5/O4do0ZO7gU1fO6Rt/QeM2FqC8Yr7mU9ZR2DX2xlp1m7T0w0vHa8MFn4zWaKOl4bSBicLzm&#10;0kLp+Me0ay4kPWG8RlkMjx+vURbo48drlIfmqe2aSydJd8eN1yjR5QnjNUrAe+p4zYVxT23XsCCc&#10;el7Ha67jNTghvn6Pz0Vnyg4SXNs1F56hmENrpvvtfW5kIZjg+gVfOHEer1n8143XuFkBN4XgrnaY&#10;xI3XuM6ee9tdLeyR7RpXbjgp7tqXhu+w8U1kuFYSvkHQC7ODRIFWx+PHa9xG45R3V2NE167xw36V&#10;8Rq/Q+x4jd+5drzGT9Sjxmv8K8iN1/iX43W85n/316H4r1ngr4Lw3J39Cyb0Z0fkz/zrU+e/s/Li&#10;PwAAAP//AwBQSwMEFAAGAAgAAAAhABhq7IfZAAAAAwEAAA8AAABkcnMvZG93bnJldi54bWxMj0FL&#10;w0AQhe+C/2EZwZvdpFWRmE0pRT0VwVYQb9PsNAnNzobsNkn/vaMe9DKP4Q3vfZMvJ9eqgfrQeDaQ&#10;zhJQxKW3DVcG3nfPNw+gQkS22HomA2cKsCwuL3LMrB/5jYZtrJSEcMjQQB1jl2kdypochpnviMU7&#10;+N5hlLWvtO1xlHDX6nmS3GuHDUtDjR2tayqP25Mz8DLiuFqkT8PmeFifP3d3rx+blIy5vppWj6Ai&#10;TfHvGL7xBR0KYdr7E9ugWgPySPyZ4t0u5qD2v6qLXP9nL74AAAD//wMAUEsBAi0AFAAGAAgAAAAh&#10;ALaDOJL+AAAA4QEAABMAAAAAAAAAAAAAAAAAAAAAAFtDb250ZW50X1R5cGVzXS54bWxQSwECLQAU&#10;AAYACAAAACEAOP0h/9YAAACUAQAACwAAAAAAAAAAAAAAAAAvAQAAX3JlbHMvLnJlbHNQSwECLQAU&#10;AAYACAAAACEAm4p+zZoOAACvZQAADgAAAAAAAAAAAAAAAAAuAgAAZHJzL2Uyb0RvYy54bWxQSwEC&#10;LQAUAAYACAAAACEAGGrsh9kAAAADAQAADwAAAAAAAAAAAAAAAAD0EAAAZHJzL2Rvd25yZXYueG1s&#10;UEsFBgAAAAAEAAQA8wAAAPoRAAAAAA==&#10;">
                      <v:shape id="Hedef simgesi dairesi" o:spid="_x0000_s1027" alt="Hedef simgesi dairesi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VYawQAAANsAAAAPAAAAZHJzL2Rvd25yZXYueG1sRE9LawIx&#10;EL4X/A9hBG81aytFtkYRobAXpb6gvQ2b6WZ1M1mSVNN/bwqF3ubje858mWwnruRD61jBZFyAIK6d&#10;brlRcDy8Pc5AhIissXNMCn4owHIxeJhjqd2Nd3Tdx0bkEA4lKjAx9qWUoTZkMYxdT5y5L+ctxgx9&#10;I7XHWw63nXwqihdpseXcYLCntaH6sv+2Ct4/qjR7Pnkv0+f2vNlUpr+YnVKjYVq9goiU4r/4z13p&#10;PH8Kv7/kA+TiDgAA//8DAFBLAQItABQABgAIAAAAIQDb4fbL7gAAAIUBAAATAAAAAAAAAAAAAAAA&#10;AAAAAABbQ29udGVudF9UeXBlc10ueG1sUEsBAi0AFAAGAAgAAAAhAFr0LFu/AAAAFQEAAAsAAAAA&#10;AAAAAAAAAAAAHwEAAF9yZWxzLy5yZWxzUEsBAi0AFAAGAAgAAAAhANaJVhr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Hedef simgesi üst yatay çizgisi" o:spid="_x0000_s1028" alt="Hedef simgesi üst yatay çizgisi" style="position:absolute;left:64;top:6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jl3wgAAANsAAAAPAAAAZHJzL2Rvd25yZXYueG1sRE9Na8JA&#10;EL0L/Q/LFLw1uxUsmrpKKlqkF03a0uuQHZPQ7GzIrhr/vVsoeJvH+5zFarCtOFPvG8canhMFgrh0&#10;puFKw9fn9mkGwgdkg61j0nAlD6vlw2iBqXEXzulchErEEPYpaqhD6FIpfVmTRZ+4jjhyR9dbDBH2&#10;lTQ9XmK4beVEqRdpseHYUGNH65rK3+JkNRzyYr5/+87z948j+R+Vqd0222g9fhyyVxCBhnAX/7t3&#10;Js6fwt8v8QC5vAEAAP//AwBQSwECLQAUAAYACAAAACEA2+H2y+4AAACFAQAAEwAAAAAAAAAAAAAA&#10;AAAAAAAAW0NvbnRlbnRfVHlwZXNdLnhtbFBLAQItABQABgAIAAAAIQBa9CxbvwAAABUBAAALAAAA&#10;AAAAAAAAAAAAAB8BAABfcmVscy8ucmVsc1BLAQItABQABgAIAAAAIQAu5jl3wgAAANsAAAAPAAAA&#10;AAAAAAAAAAAAAAcCAABkcnMvZG93bnJldi54bWxQSwUGAAAAAAMAAwC3AAAA9gIAAAAA&#10;" path="m54,l815,r17,3l847,10r11,12l866,37r3,17l866,71r-8,15l847,98r-15,8l815,108r-761,l37,106,22,98,10,86,3,71,,54,3,37,10,22,22,10,37,3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Hedef simgesi orta yatay çizgisi" o:spid="_x0000_s1029" alt="Hedef simgesi orta yatay çizgisi" style="position:absolute;left:64;top:8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cAwQAAANsAAAAPAAAAZHJzL2Rvd25yZXYueG1sRE9Na8JA&#10;EL0L/odlBG+6aw9So6tEqUV6qUkVr0N2TILZ2ZDdavz33UKht3m8z1ltetuIO3W+dqxhNlUgiAtn&#10;ai41nL72k1cQPiAbbByThid52KyHgxUmxj04o3seShFD2CeooQqhTaT0RUUW/dS1xJG7us5iiLAr&#10;penwEcNtI1+UmkuLNceGClvaVVTc8m+r4Zjli8/tOcveP67kLypVh336pvV41KdLEIH68C/+cx9M&#10;nD+H31/iAXL9AwAA//8DAFBLAQItABQABgAIAAAAIQDb4fbL7gAAAIUBAAATAAAAAAAAAAAAAAAA&#10;AAAAAABbQ29udGVudF9UeXBlc10ueG1sUEsBAi0AFAAGAAgAAAAhAFr0LFu/AAAAFQEAAAsAAAAA&#10;AAAAAAAAAAAAHwEAAF9yZWxzLy5yZWxzUEsBAi0AFAAGAAgAAAAhAN40pwDBAAAA2wAAAA8AAAAA&#10;AAAAAAAAAAAABwIAAGRycy9kb3ducmV2LnhtbFBLBQYAAAAAAwADALcAAAD1AgAAAAA=&#10;" path="m54,l815,r17,2l847,10r11,12l866,37r3,17l866,71r-8,15l847,98r-15,7l815,108r-761,l37,105,22,98,10,86,3,71,,54,3,37,10,22,22,10,37,2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Hedef simgesi alt yatay çizgisi" o:spid="_x0000_s1030" alt="Hedef simgesi alt yatay çizgisi" style="position:absolute;left:64;top:103;width:46;height:5;visibility:visible;mso-wrap-style:square;v-text-anchor:top" coordsize="869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lDUwwAAANsAAAAPAAAAZHJzL2Rvd25yZXYueG1sRE9Na8JA&#10;EL0L/Q/LFLzVjR6sja4ipQVLEW3U0OOQnSah2dk1u9X4712h4G0e73Nmi8404kStry0rGA4SEMSF&#10;1TWXCva796cJCB+QNTaWScGFPCzmD70Zptqe+YtOWShFDGGfooIqBJdK6YuKDPqBdcSR+7GtwRBh&#10;W0rd4jmGm0aOkmQsDdYcGyp09FpR8Zv9GQUuGx2+88/O0Pb4kruPfL1p3oJS/cduOQURqAt38b97&#10;peP8Z7j9Eg+Q8ysAAAD//wMAUEsBAi0AFAAGAAgAAAAhANvh9svuAAAAhQEAABMAAAAAAAAAAAAA&#10;AAAAAAAAAFtDb250ZW50X1R5cGVzXS54bWxQSwECLQAUAAYACAAAACEAWvQsW78AAAAVAQAACwAA&#10;AAAAAAAAAAAAAAAfAQAAX3JlbHMvLnJlbHNQSwECLQAUAAYACAAAACEADUpQ1MMAAADbAAAADwAA&#10;AAAAAAAAAAAAAAAHAgAAZHJzL2Rvd25yZXYueG1sUEsFBgAAAAADAAMAtwAAAPcCAAAAAA==&#10;" path="m54,l815,r17,3l847,11r11,12l866,37r3,18l866,72r-8,15l847,98r-15,8l815,109r-761,l37,106,22,98,10,87,3,72,,55,3,37,10,23,22,11,37,3,54,xe" fillcolor="white [3212]" stroked="f" strokeweight="0">
                        <v:path arrowok="t" o:connecttype="custom" o:connectlocs="3,0;43,0;44,0;45,1;45,1;46,2;46,3;46,3;45,4;45,4;44,5;43,5;3,5;2,5;1,4;1,4;0,3;0,3;0,2;1,1;1,1;2,0;3,0" o:connectangles="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4" w:type="dxa"/>
            <w:tcBorders>
              <w:left w:val="nil"/>
            </w:tcBorders>
            <w:tcMar>
              <w:bottom w:w="0" w:type="dxa"/>
            </w:tcMar>
            <w:vAlign w:val="bottom"/>
          </w:tcPr>
          <w:p w:rsidR="000E24AC" w:rsidRPr="00565B06" w:rsidRDefault="004E22F1" w:rsidP="004E22F1">
            <w:pPr>
              <w:pStyle w:val="Balk1"/>
              <w:outlineLvl w:val="0"/>
            </w:pPr>
            <w:r>
              <w:t>profil özeti</w:t>
            </w:r>
          </w:p>
        </w:tc>
      </w:tr>
    </w:tbl>
    <w:p w:rsidR="00A77B4D" w:rsidRPr="00FE53BB" w:rsidRDefault="004E22F1" w:rsidP="007850D1">
      <w:pPr>
        <w:rPr>
          <w:b/>
        </w:rPr>
      </w:pPr>
      <w:r w:rsidRPr="00FE53BB">
        <w:rPr>
          <w:b/>
        </w:rPr>
        <w:t xml:space="preserve">Ege Üniversitesi Bilgisayar Programcılığı öğrencisi olarak; masaüstü, web ve </w:t>
      </w:r>
      <w:proofErr w:type="spellStart"/>
      <w:r w:rsidRPr="00FE53BB">
        <w:rPr>
          <w:b/>
        </w:rPr>
        <w:t>veritabanı</w:t>
      </w:r>
      <w:proofErr w:type="spellEnd"/>
      <w:r w:rsidRPr="00FE53BB">
        <w:rPr>
          <w:b/>
        </w:rPr>
        <w:t xml:space="preserve"> teknolojileri üzerinde kendimi geliştiriyorum. </w:t>
      </w:r>
      <w:proofErr w:type="spellStart"/>
      <w:r w:rsidRPr="00FE53BB">
        <w:rPr>
          <w:b/>
        </w:rPr>
        <w:t>Python</w:t>
      </w:r>
      <w:proofErr w:type="spellEnd"/>
      <w:r w:rsidRPr="00FE53BB">
        <w:rPr>
          <w:b/>
        </w:rPr>
        <w:t xml:space="preserve"> (PySide6) ve C# (.NET) dillerinde aktif projeler üreten, çözüm odaklı ve sürekli öğrenmeye açık bir yazılım geliştirici adayıyım.</w:t>
      </w:r>
      <w:bookmarkStart w:id="0" w:name="_GoBack"/>
      <w:bookmarkEnd w:id="0"/>
    </w:p>
    <w:tbl>
      <w:tblPr>
        <w:tblStyle w:val="TabloKlavuzu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ğitim düzen tablosu"/>
      </w:tblPr>
      <w:tblGrid>
        <w:gridCol w:w="717"/>
        <w:gridCol w:w="8295"/>
      </w:tblGrid>
      <w:tr w:rsidR="00A77B4D" w:rsidRPr="00565B06" w:rsidTr="00562422">
        <w:tc>
          <w:tcPr>
            <w:tcW w:w="720" w:type="dxa"/>
            <w:tcMar>
              <w:right w:w="216" w:type="dxa"/>
            </w:tcMar>
            <w:vAlign w:val="bottom"/>
          </w:tcPr>
          <w:p w:rsidR="00A77B4D" w:rsidRPr="00565B06" w:rsidRDefault="00075B13" w:rsidP="00075B13">
            <w:pPr>
              <w:pStyle w:val="Simgeler"/>
            </w:pPr>
            <w:r w:rsidRPr="00565B06">
              <w:rPr>
                <w:noProof/>
                <w:lang w:eastAsia="tr-TR"/>
              </w:rPr>
              <mc:AlternateContent>
                <mc:Choice Requires="wpg">
                  <w:drawing>
                    <wp:inline distT="0" distB="0" distL="0" distR="0" wp14:anchorId="17028F3C" wp14:editId="5EED5B5B">
                      <wp:extent cx="274320" cy="274320"/>
                      <wp:effectExtent l="0" t="0" r="0" b="0"/>
                      <wp:docPr id="18" name="Daire içinde eğitim simgesi" descr="Eğitim simgesi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Eğitim simgesi dairesi" descr="Eğitim simgesi dairesi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Eğitim simgesi sembolü" descr="Eğitim simgesi sembolü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AC9314" id="Daire içinde eğitim simgesi" o:spid="_x0000_s1026" alt="Eğitim simgesi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AO3+BgAAEaPAAAOAAAAZHJzL2Uyb0RvYy54bWzsXc2OY8du3gfIOwi9DBC36vyfhsd3Yfsa&#10;AZwbA54ga41a0y2kW+pIGvc4L5NlXiK7mwfLxyqyVKd9SB7YQbKZzahn+hOr+FMsksWq+fpPn5+f&#10;Vr/sTuf98fDuJny1vlntDtvj/f7w8O7mn9//+e+Hm9X5sjncb56Oh927m19355s/ffO3f/P168vd&#10;rjo+Hp/ud6cViBzOd68v724eL5eXu9vb8/Zx97w5f3V82R3wy4/H0/Pmgr+eHm7vT5tXUH9+uq3W&#10;6+729Xi6fzkdt7vzGf/6XfrlzTeR/sePu+3lnz5+PO8uq6d3N5jbJf55in9+oD9vv/l6c/dw2rw8&#10;7rc8jc3vmMXzZn/AoJnUd5vLZvXptP8Nqef99nQ8Hz9evtoen2+PHz/ut7vIA7gJ6zfc/HA6fnqJ&#10;vDzcvT68ZDFBtG/k9LvJbv/yy0+n1f4euoOmDptn6Oi7zf60W+3/+p/7w/1utfvv/9hf9s+r8/75&#10;YXfe36zud+ctJPj9m3+HJF9fHu5A8IfTy88vP534Hx7S31YfXv/xeA/qm0+XYxTV54+nZxIZhLD6&#10;HDXya9bI7vNltcU/Vn1TV9DbFr/in6PGto9Q62++tX38nr8X+pC+RD/gG7ebuzTcLc2Rp0QThtWd&#10;r4I9/zHB/vy4edlFfZ1JDiLYUQT7RmSrexK0LtL8+yjJSJLkSjI7v/x43P7rmTgjHjBY+g395QzM&#10;75O2KrXN3fbT+fLD7hgVtvnlx/MlquHhHj9Fs79n23kPZX18fsIa+rvbVeirdvW6qqum44WWYVBP&#10;htWrx1lMVWDCqJKqC1g1KLSaEhRCr0yrLWB9r9DqClBVjaNCqy9godGIYdVlQUBOGjHY0BVWj8rM&#10;Qin9qoM0FOlPxN9oQgulBqq+Dxq5UgVN32qzmyhhGNXZlVrogjq7Ug/1eq3pNJSK6FWtkv/LIq7X&#10;qlpDqYpR1St5rSu5oCq2KlURQqWptip1UVeQyrxqq1IXAUBFGVWpDKzQWqNXKiO0Or2JNgx6pTai&#10;g1AW/0QdBr+lOuAlOoXfeqE+6lIfFXmK+fnVE33o5lKX+ojeQqE30YduzXWpj6rp19r8Sn1U+mKr&#10;S31El6HMr9SH4QvqUh8RN0+vKfVhuKpmog/iQ6FX6sNwpE2pD3gNlV6pD8PLN6U+ottQ5jfRh74D&#10;NaU+avIbCr1SH8bu2JT6iH5jnl5b6sPYuNtSH9FvKPRKfUS/Me+v2ok+yG8o9Ep9wK+tFX/VTvRB&#10;fkOhV+oj+l1lfgv10Zb6oG1BITdRB7mN+el1pTr6vlPIdRNt6NbcldqgLXV+dl2pjOg0lNmVyqAN&#10;XyFX6sLwBV2pixrhiEKuVIXhqrpSFVWtkitVYXjSvlQFBXLzs6OMI2/4hqPvS1UgGlGoTTShb0N9&#10;qQk13utLRRibZD9RhDa1Ug3GDt6XatDCi75UghFeDKUSVD6HUgdG8DMs0sFQ6sAIzYZSB7qBDKUS&#10;9MBxKHWgW+9QakGPaoeJEtSlNZRq0EPusdSCvu7HUg16PjCWWtCd0liqgbzDvE8aSy3oHnMstVCp&#10;mdRYakF352OpBT3JG0stGJvNWKpBz1TWpRqMvTCsS0WouXFYl4ow9uqwnqiiUATqK7kWsHmU8sD2&#10;84HrA/hptaGS4DqWfl6OZyreULEAhZ33UqIBiooJChiTJHDN9RwbDGMgcLsIDF0TuF8EhioJPC4C&#10;U0JO6LCMRUq4I3wZk4G5DMvYDMwnEuJUErNFSAlxnMwyVinhJTgS2iXUKZ+N8GWsUroa4ctYrZjV&#10;ahmrFbNaLWOVckmaDHLFJaxSqhjhy1itmVVkeouoM6tI5BbBmVXkaUvglKbR3JGGLYIzq8iyFsGZ&#10;VSRRi+DMKnKkRXBmFSnQEjhlQMQqMpxFcGYVCcwiOLOK/GQRnFltl7FK2Uec+zJWKbsgONKHJZOh&#10;7CHCl7HaMavdMlYp+o/Ul7FK0X2EL2OVoneC53MA2+lRdB7hy1il8DvCl7FK8XWEL2OVIugIX8Yq&#10;xcgERxS8RKsUBEf4MlYpyo3wZaxSGBvhy1ilODXCl7FKgSjBEWkuYZUizQhfxiqFkhG+jFWKFSN8&#10;GasUDEb4MlYDRXuEp2huCbMxnEtfmLCLGA22zwHZCSejb89ETzcrnIl+oEE2dy+bC8Vx8uPq9d1N&#10;PMdZPfIP9Jvn4y+798eIuVBAFzoqP2PseLCKAa+Ap8MEiJOhCJQZyq/l8yXRG3gjDw4Op0ORHDby&#10;JCKhI5+JXrXm+eUtQX4vn4xDwh3p9aJS+b18Mq7iAC+sRZkCkE8BUmgPwSBHsGdY88IJMHGTFZwV&#10;JZbzTi5DyicP3VLJDkNXebEIQD4ZiPOiCESOZQ/dU14Big24N+eII6MERAHCBA51WkNtjgRkbvLJ&#10;c0QBOFJEumhTHKkQiDl2SPisoengKAKRQzvANs1xwO5pU2RdI220gYGK72QUa7BvkkQdOCFxQOQg&#10;KSUlmhVM3aSJ2mhCoirsIOkQg2g2CPJtmlReJyQOijxkkmZ0Gctoks+wkTJPchs2UnjHgZGNDCzP&#10;6DpMmqIjOjRyaLLeK3IfJk0UiKM8qZ7oINk6UTFyOBKDp5KnSbOSNVSRC7HmSaXiNE/yITaSV3pF&#10;TsREivOgwrGDZH9UkRsxaYqLixM2kVevmSN2cUXyyS5JHDEdJtmji2+v11CWOTqpm9YRHSg5SN6B&#10;anImJk3Z0+hQyUbKLlmT8Vs06dwpzZOciYmUnbyusEhNZA4NcBhkIyXakAYTBByiG/lMOoruKMrT&#10;pUkuLiG9ecbGJNKRyzu54kjTlSe594R0dBS3jIR09E67UAR6pkT7WgI61oniKgMdg6e9lyhGR2Lp&#10;nHbzCCQ/YgEpPkhAZ6Wj6pyAnvOgGCZS9PwRRUUR6Lo4Kn8T167XrJmi54gpFowUPd9O0WUEetsF&#10;xasJ6OxACIoiztvT6JiZeCbXYSmQQ0w6gzJxCPiJXnB38gTzQoMkPz/WSNS84EUm54VDwqwXYLHw&#10;3JCNlUEHCLbwWLtuXCn24kWqYoBe6IvgI0rQi6UpFSH1usE5rzkv2pdF7KUP4hXo07JScTNegiN+&#10;y8uYro7QjmTEs+JcypyfuGovSRTf72WdeTfx8thoeqQ5J1mKpkw4J9Gmw6toCU7YGDOP6BBs93Ld&#10;6E35/aZOIeHC9ul43iXLoAJIbBzOlRAqoBRtsOfj0/7+z/unJ6p/xIb13bdPp9UvG7Sab7bb3eEi&#10;yp4gnw5US0nnYIcjfR/jod5yOl++25wf0/fjN4iFzR16wA/38afH3eb+e/75stk/pZ9j0MN9wNT6&#10;m7qaPxzvf0UbMDrz0fL+eDz9+83qFV3u727O//Zpc9rdrJ7+4YBu5zE0VOG/xL80bU/aOJW/+VD+&#10;5vDp+dsjuMPi3Ry2oPru5iI/fnvB3/BttLVDYD8efn7ZElBYe//5XzanlxVxiS+hvfsvR+mW3txJ&#10;QzFYIUDCMkuJEf4LerX/j5q2SRCpG/5t0/Z59/zh+PTX/9Ia4VcZAKVNmrNz2/bqcPz+fn/56bg/&#10;XKCEZCYT6OI+bj6fSccEmzvpm6cKJvXM50hOmu1LAxaxF2e3D7lBG/znbpaBulRCjyaBaIdXEAzh&#10;CqorHAiHNTo63qBQfM2oEFsQ5mhhw8+oYU19UXO0wFdGhaqtlIkh+MuwttGIIYzNqCH2Cc1NDBFQ&#10;RnU19YPOTQwbX0Y1a+pOm6OFKCmjWow4T4tC0gyrR1X6pfj7tSb+SRd3PVIr2dzUKKjJgw6Bmrjn&#10;+KQz5wzD5QyNWqmBEb3ZCrVSBd1AjWSzcyt1MA7U0zw7t1IJw9ho1EotoLxOLcNz5MgHZFax81Ej&#10;2dzsUOq64sZO0+qkgxvZuiY6ShbzsAP0pcyuVETQTY4y9EyuqzQroUJ7hvX65CaaoObjWcmViqCe&#10;cUVwE0V0jUJt0rpddRq1aee2uugnjduxy39Op1RJzOJAvUab2kQJ8FrzjE6atutaExuVxvKgiJE1&#10;aqUOasDmlUCxeKbWttq6nzRsN+g0nadGG02mNsDZzHM6adduY7PWnIE0kz1hrboRKifnUXWH2UzU&#10;UHWax6TqQSZHl20UXks9hBa+UGF2qghtaVESk0cN3aD5EUoDM65Wd5q3ndqam5t2agdNse1EFV2n&#10;MTtp1K5Gjdl2ogq6nzAvu0mfNsrbiiqoqp1lEqp4cWtuvSIAKnCttsKmXdqjOrlSE9iV5s1k0qM9&#10;wn3Nczrp0da0MGnQDmHQVuukQxt2rsxsqoRa0yk6NAqpNZoDnvRnh06NlLpSCZUaw036s9FArK1W&#10;OvPKuk+tmnO+ZNqfjShV0cOkQRtFcEV2k/7s0DeajfSla6rV9TBp0Eb0q86uVIXuhicd2kjrtT2C&#10;SkVZdkOnrdZJj3ZoIJR5G560aY/q8pp0aQfklgq5aZ/2utYMb9KnPaqLf9qove61CGzSqN0HTRWT&#10;Ru2wbjXfNOnUbtRVMenUHgfNNU07tdUdcdKpPcS7lnOLYtKpXcO9zuuV6nDZTPqOLt/MUiv3iLrW&#10;jG7Sqd2pQdOkU9ugVq6INmg2MunUrhotMJl0ajetSm2yV7eaa6LjuSy3ttLkFnt3Mi602s4/bdTu&#10;1Ez6Tae2ni9NGrV7NcMJ63KjqFRfh0VQ8DuoKyKsJ9u1YnSwsILaiKtc81YXcLx0lXKjbWLxLCML&#10;ua9VZUzSal126NW+jtrB2JXZTfJqg1y5T7Q6s5PEetA8Z0Cv93V2jcFsqQnVm8Qz4Sy7GtuJxmyp&#10;CtUBhMnl6ApZpEJumlpjNc67JwR8BbdV0OmVDqqBr9DolcoI8bLwnL8Lk9vRnRqNoQJVzK8ppYda&#10;5pcbETNXPvi49cuNiN9chvlyI0K7+fPlRoQmGTysQqdi73Onod3dzsep7/OpnA3/ciNCk/uXGxGa&#10;ZL7ciNAk8+VGhCaZ/68bEepV05gXkV+lxAenmXTyb95NjYlP+oJ0THpfQECdviCtHs4XroGTtBV4&#10;X0BMHEfIlye8LyAZTF9YyHS+UJobnr0RhGnkCYvESnlCnBISgWVfEKZzH5ozJblYSqF8MULS+B+4&#10;LBOL1HRZJuYX1AZxvQvDTancFXptlroipB+Fkdwe2aezdcxNfi+fgkvc904LuJh373RbcvvmkA1I&#10;hpPPNCwVuKCkASdrSYLya/lkWNLl4PRTc+PmkG+xCRX5ZF752qCPSzIZcM5hzS7wfZHB7URKNowW&#10;BZsed2b0KIqZ4/KdhR5FTBOHq8wk5R4lWxuHFDfixBGJ3KS3acYScXocv9TiJYBEXDVF9FwkaI4h&#10;hb58ii3yvZoW5T5rwiPHUp3T0TvyNeoOZ4cmPealc64SDXyRtHO6zNEYEhlG64c5bkfVTwje4xeH&#10;oosE2PClhha1PIvfq+5sg8w4+NRF9MC3hav5ikLrXYcSHMrqNj2Ws+Ntao4WPL2hbybpDQc19ri8&#10;sLLtiyHLZzJoodejHWERvdx7JXTk8w09Z0GjYyfy0XsX2RjnOSahhxYfhw92dI4diF0N+aq68Cmf&#10;id+Gas20TSBDsOQnvbwDthUbhxo80XM2MfQoRRyakGx6vC7REmniaD3SuGN+/UH4lM/Eb0sn4YRL&#10;j5+qm3bH/mps7fXbUZMD0XNuQ6GLKuGcDbTn8GNMbX3q/HrMK44L+7L0QRsd4XDmIbGaCEQ+k2AG&#10;3skAtCU90Ml5omgPjVavZcCRr9e4Q+M0Xyjaqz1ym8RjLyfEXImbEQd9lhxx6sEG5kd7aYWi5cym&#10;iFg0cjM6LilU1EMVbdZWIXrh2Chy1Cw6ls+k61BzuOCtvlBzGDA62x01zsU5ojPO5rrmBw4GLxqu&#10;+XrNgMN1UzO1BMT5ZQvhVj6Fa96jvFiX2vYiM73T8J+BaOCz5ygUr6GczE2P/+T2ZvbMWvQ38LJw&#10;rk8MbEbOzjYw807ki2bEZJT2SuypyS55C1NCHe+TIb/JJAKSz6TEjhMCLAqbHp0X0rhO/NpywhJQ&#10;VbWsjC4fRXqQtYWTuyy0uE0cv1YUnESk5n2jcvbJmnr3wC8uL5vj1nIpN79jJPKVzyRnNHQmek5C&#10;UXGmTniL3yDX72A2Jk7GdcwPLizND3RNenQyS3JxbuxyOIyeUpMcP1mCC8A2LPkP3P5dBrNtRQZ1&#10;TJ6329pz/nwNDQ2v5uTypVcnwwocUdVORBV4A62d7a7i+lWNvjVLs5Ly1s6GLLfa0JJr0qs5Im0c&#10;E6i5FNLkapmsHPlMK4h+T5aHbgBz3Iba/QiXT4uEjnwmei2XGhtsyZZc0FOc6Dn7ZseeoHGeNOn4&#10;NMvLeNFBG8dtoT9rfj1He61T0umpbxFyQX+xSQ9dzwmHTMEad5BLOY79Dfxgk5dBj7wjuDj2aK1T&#10;YUPMyuUexxBwLZA5diSD8ncyhda7mQqSrDtbhmge5KGd7Qi9soli4+THuJLI5o+40FIf2kKSPdDD&#10;DiawloXiKBpbCM/RqTUFiTAbz2U2dFeA1nIuvcsals+0ltEiykDH2VCbe6SIVlaba3kZo3YSTLS7&#10;MUXnnZHQZUfsbBSSA9fOeySh4+Je7QlcfAna7W2uey5fkPM2jaIXOTpeB43PKfCpvavwkqnXXuzf&#10;c4iEdzucOWag7UExx7QKvfjiygyWhCOetBRq5+2IgAttyR6dKgEuVCQLr5xCEIwi2SMuL9hz7DhV&#10;r9AwbDLT8YOt+K+JbGBLHc9YrpUT1CPEYWbys5KynuWT13XLwVWFuZpzpMcl4tCeayafE4HOthpq&#10;3n8rN1Xn1zq8a+qhZl0H91o5F6NwCcHmGjdFIjNetoUGyGQU4MqmGPigBtuDDVxLNcopJOJsmefo&#10;WfiaV6F3kiJ1DCez4EqLE82ObA5OcPeb2oHYqVFu4HcsxFNo1YaR2bYNXEp1nlbYfztVb8Qn7CQc&#10;A1vzsnJi7iCdAajemss08FrxYjdcDYqG7eQsiHaScSHGNMet6JYNPJPnE2spc3hxhMQ6CMzskWtZ&#10;J04hPTRS2fFk2HDzUXCOIhDrpL3FewkL7jilGsETozh4qj6Y8u5YjvjPCx0gHFJ0x04FANsa7y2e&#10;3+443/BeBoRUUvWbbMhkRoIiqhs7QGbGjZ7YbL0XUHAxK8URlZOMwb/z0J5R5PfmvHJ6L3L0Eome&#10;OyMq7xk1elqBdI1baY4ceeutPbfTS+ztigfbQBzaK6v14vC8upoInOrvtlFwnuxmHD3nB3QkblLs&#10;+KnTxilg5dSkcZoE4Cm4tuIGbhzCuEkjrgBGgVNiZjLTsJk1UKUNpKuIlAt6JyISCrZO6TvIk4Ze&#10;5YQuIMahB0+OGejUlPLQgxOeAJg26sHL+xt2AKOXmjTs7EdkR7bAuSF99GJGXKiM4sGNSZui7IWj&#10;twprLrR4p8AIqZNReMe7uOrCATAewrAnSScIZGe4heasQ9z8ZCQkZYpSHjjF8agz+prViLDZQ3LX&#10;IEIve/SR3zRHi56tH9Jf4tw5+cIdVQHa0c/A/lluH6nH7wMXvQF0KEq0vHYci2w2oGg76F5OwNZO&#10;sImrtMy118PAaTB0aAtcMnCYhQ1s5TRv7cQqOZJbO0clVEckXY9OOQEXfhPOCQ0bDvhGx8ZqDhZG&#10;J06h04o4PyfxpxpZxMEurCVY0wMgxK8TkMqpBe4c2/RQ9yJ6g7OgcSk54Zw0+YqzLSHjPD54XK/h&#10;UujhVrTDb+LDO8LP9Bz7o9Mykh+VtWy9MQ5+cRHOidFxETuN6yR4gqOMxx6XC/jOji92RZWvRfSc&#10;c/ZMzwmRMx+u/SV7bhx/QI98kt4aT29yaODUuir2bF5AWXEA3zibHa7Gp/lhQ7HkjP+HPuEc/xLk&#10;9M+rcwvOOd/P9Jx+TUruo5wdfQgOt/NNfjPOy5R43Nbpv8v0vIoKxzOdF5YKzuUj2SleD3D4FZzt&#10;xwM/B905W3WA3UV/5dhf/M/lya95gT03q1E/tWWngSMovG5g47gfpPdOyrhf2HtKmAo3xK/XB1xx&#10;FErtSxYf9B460fP6cfE6Q8I5MRa9cE70RqeqTAcHEeedpbFcRg+H9b2EXvJCLrVEy+lVZ4k4HZVp&#10;RK8/OWVqg9fTkozdu9XBVSwvduDUC29WmCbCHqB3diqu5HZOtYkPhL11yN2TnRNe8CrsnEQvw+yg&#10;QWBOgikwZ+kzrHXsQ2BIra2FKjCnCi0wx3QZ1jjdYgLzkr+Us3gdO0LN2YozzPZcnD17bUdsSF5N&#10;TsIYJzyWWpdz9sibEvVTWDrl09baOejlNhi8j2JSkwN9J4PDMiZHWXsBVvLP+M8tzEGFmufuE7XK&#10;uVXBSQCebjEHZcdVOXsRhxBejZ7PA72aP5efKi/AYTW4xxxcWcGzMiav0lAanKUqzfN0QmfZHDUL&#10;kP7RM2HiqIsj4hxzkpIgnm8z6eFZnETPOcBu6I1Bmp8TmEqboLPEWo6bnXSx4/q5U2rKPYL2jik9&#10;IY5Iru0tpuR6sRRbYb1Ut2yfM3CC76DeHJK/PVZHwfAPvVD/4UGs5cvr9Pzi/P/K6/S3ry8Pd68P&#10;eKceGnrAk/uP++13m8um/Ht8zf5uVx0fj0/3u9M3/yMAAAAA//8DAFBLAwQUAAYACAAAACEAGGrs&#10;h9kAAAADAQAADwAAAGRycy9kb3ducmV2LnhtbEyPQUvDQBCF74L/YRnBm92kVZGYTSlFPRXBVhBv&#10;0+w0Cc3Ohuw2Sf+9ox70Mo/hDe99ky8n16qB+tB4NpDOElDEpbcNVwbed883D6BCRLbYeiYDZwqw&#10;LC4vcsysH/mNhm2slIRwyNBAHWOXaR3KmhyGme+IxTv43mGUta+07XGUcNfqeZLca4cNS0ONHa1r&#10;Ko/bkzPwMuK4WqRPw+Z4WJ8/d3evH5uUjLm+mlaPoCJN8e8YvvEFHQph2vsT26BaA/JI/Jni3S7m&#10;oPa/qotc/2cvvgAAAP//AwBQSwECLQAUAAYACAAAACEAtoM4kv4AAADhAQAAEwAAAAAAAAAAAAAA&#10;AAAAAAAAW0NvbnRlbnRfVHlwZXNdLnhtbFBLAQItABQABgAIAAAAIQA4/SH/1gAAAJQBAAALAAAA&#10;AAAAAAAAAAAAAC8BAABfcmVscy8ucmVsc1BLAQItABQABgAIAAAAIQDZhAO3+BgAAEaPAAAOAAAA&#10;AAAAAAAAAAAAAC4CAABkcnMvZTJvRG9jLnhtbFBLAQItABQABgAIAAAAIQAYauyH2QAAAAMBAAAP&#10;AAAAAAAAAAAAAAAAAFIbAABkcnMvZG93bnJldi54bWxQSwUGAAAAAAQABADzAAAAWBwAAAAA&#10;">
                      <v:shape id="Eğitim simgesi dairesi" o:spid="_x0000_s1027" alt="Eğitim simgesi dairesi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PmEwQAAANsAAAAPAAAAZHJzL2Rvd25yZXYueG1sRE9LawIx&#10;EL4L/ocwQm81awtFt0YRQdiLpb7A3obNdLN1M1mSVNN/3xQK3ubje858mWwnruRD61jBZFyAIK6d&#10;brlRcDxsHqcgQkTW2DkmBT8UYLkYDuZYanfjHV33sRE5hEOJCkyMfSllqA1ZDGPXE2fu03mLMUPf&#10;SO3xlsNtJ5+K4kVabDk3GOxpbai+7L+tgvdzlabPJ+9l+nj72m4r01/MTqmHUVq9goiU4l387650&#10;nj+Dv1/yAXLxCwAA//8DAFBLAQItABQABgAIAAAAIQDb4fbL7gAAAIUBAAATAAAAAAAAAAAAAAAA&#10;AAAAAABbQ29udGVudF9UeXBlc10ueG1sUEsBAi0AFAAGAAgAAAAhAFr0LFu/AAAAFQEAAAsAAAAA&#10;AAAAAAAAAAAAHwEAAF9yZWxzLy5yZWxzUEsBAi0AFAAGAAgAAAAhADiI+YT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ğitim simgesi sembolü" o:spid="_x0000_s1028" alt="Eğitim simgesi sembolü" style="position:absolute;left:40;top:57;width:94;height:56;visibility:visible;mso-wrap-style:square;v-text-anchor:top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SAwgAAANsAAAAPAAAAZHJzL2Rvd25yZXYueG1sRE/Pa8Iw&#10;FL4P/B/CE7ytqQ6cdI0igigexqZD2O3RvLXV5qUkme3615vDwOPH9ztf9aYRN3K+tqxgmqQgiAur&#10;ay4VfJ22zwsQPiBrbCyTgj/ysFqOnnLMtO34k27HUIoYwj5DBVUIbSalLyoy6BPbEkfuxzqDIUJX&#10;Su2wi+GmkbM0nUuDNceGClvaVFRcj79GgXnfufPrYcD99yVd1+Fl2H2cL0pNxv36DUSgPjzE/+69&#10;VjCL6+OX+APk8g4AAP//AwBQSwECLQAUAAYACAAAACEA2+H2y+4AAACFAQAAEwAAAAAAAAAAAAAA&#10;AAAAAAAAW0NvbnRlbnRfVHlwZXNdLnhtbFBLAQItABQABgAIAAAAIQBa9CxbvwAAABUBAAALAAAA&#10;AAAAAAAAAAAAAB8BAABfcmVscy8ucmVsc1BLAQItABQABgAIAAAAIQBzklSAwgAAANsAAAAPAAAA&#10;AAAAAAAAAAAAAAcCAABkcnMvZG93bnJldi54bWxQSwUGAAAAAAMAAwC3AAAA9gIAAAAA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:rsidR="00A77B4D" w:rsidRPr="00565B06" w:rsidRDefault="00417AA8" w:rsidP="002146F8">
            <w:pPr>
              <w:pStyle w:val="Balk1"/>
              <w:outlineLvl w:val="0"/>
            </w:pPr>
            <w:sdt>
              <w:sdtPr>
                <w:alias w:val="Eğitim:"/>
                <w:tag w:val="Eğitim:"/>
                <w:id w:val="1586649636"/>
                <w:placeholder>
                  <w:docPart w:val="91F969ED78464D0EB624C1D557A94B83"/>
                </w:placeholder>
                <w:temporary/>
                <w:showingPlcHdr/>
                <w15:appearance w15:val="hidden"/>
              </w:sdtPr>
              <w:sdtEndPr/>
              <w:sdtContent>
                <w:r w:rsidR="00DD2D34" w:rsidRPr="00565B06">
                  <w:rPr>
                    <w:lang w:bidi="tr-TR"/>
                  </w:rPr>
                  <w:t>Eğitim</w:t>
                </w:r>
              </w:sdtContent>
            </w:sdt>
          </w:p>
        </w:tc>
      </w:tr>
    </w:tbl>
    <w:p w:rsidR="007C0E0E" w:rsidRDefault="00417AA8" w:rsidP="00B47E1E">
      <w:pPr>
        <w:pStyle w:val="Balk2"/>
        <w:rPr>
          <w:rStyle w:val="Vurgu"/>
        </w:rPr>
      </w:pPr>
      <w:sdt>
        <w:sdtPr>
          <w:alias w:val="Derece 1’i girin:"/>
          <w:tag w:val="Derece 1’i girin:"/>
          <w:id w:val="-1503204292"/>
          <w:placeholder>
            <w:docPart w:val="37E147677E1341BC9EDC0B9D5505560B"/>
          </w:placeholder>
          <w:temporary/>
          <w:showingPlcHdr/>
          <w15:appearance w15:val="hidden"/>
        </w:sdtPr>
        <w:sdtEndPr/>
        <w:sdtContent>
          <w:r w:rsidR="007C0E0E" w:rsidRPr="00565B06">
            <w:rPr>
              <w:lang w:bidi="tr-TR"/>
            </w:rPr>
            <w:t>Derece</w:t>
          </w:r>
        </w:sdtContent>
      </w:sdt>
      <w:r w:rsidR="007C0E0E" w:rsidRPr="00565B06">
        <w:rPr>
          <w:lang w:bidi="tr-TR"/>
        </w:rPr>
        <w:t xml:space="preserve"> | </w:t>
      </w:r>
      <w:r w:rsidR="004E22F1">
        <w:rPr>
          <w:rStyle w:val="Vurgu"/>
        </w:rPr>
        <w:t>ÖNLİSANS</w:t>
      </w:r>
    </w:p>
    <w:p w:rsidR="007C0E0E" w:rsidRDefault="0075360B" w:rsidP="0075360B">
      <w:pPr>
        <w:pStyle w:val="Balk2"/>
        <w:rPr>
          <w:rStyle w:val="Vurgu"/>
        </w:rPr>
      </w:pPr>
      <w:r>
        <w:rPr>
          <w:rStyle w:val="Vurgu"/>
        </w:rPr>
        <w:t>EGE ÜNİVERSİTESİ (2024-2026</w:t>
      </w:r>
      <w:r w:rsidR="002C4409">
        <w:rPr>
          <w:rStyle w:val="Vurgu"/>
        </w:rPr>
        <w:t>)</w:t>
      </w:r>
    </w:p>
    <w:p w:rsidR="000E24AC" w:rsidRPr="002C4409" w:rsidRDefault="002C4409" w:rsidP="002C4409">
      <w:pPr>
        <w:pStyle w:val="Balk2"/>
        <w:rPr>
          <w:iCs/>
          <w:color w:val="4C4C4C" w:themeColor="text2" w:themeTint="BF"/>
        </w:rPr>
      </w:pPr>
      <w:r>
        <w:rPr>
          <w:rStyle w:val="Vurgu"/>
        </w:rPr>
        <w:t>GNO: 3.50</w:t>
      </w:r>
    </w:p>
    <w:p w:rsidR="007C0E0E" w:rsidRDefault="00417AA8" w:rsidP="00B47E1E">
      <w:pPr>
        <w:pStyle w:val="Balk2"/>
        <w:rPr>
          <w:rStyle w:val="Vurgu"/>
        </w:rPr>
      </w:pPr>
      <w:sdt>
        <w:sdtPr>
          <w:alias w:val="Derece 2’yi girin:"/>
          <w:tag w:val="Derece 2’yi girin:"/>
          <w:id w:val="1190800080"/>
          <w:placeholder>
            <w:docPart w:val="2EABEFED890C4142A16B91818818EE24"/>
          </w:placeholder>
          <w:temporary/>
          <w:showingPlcHdr/>
          <w15:appearance w15:val="hidden"/>
        </w:sdtPr>
        <w:sdtEndPr/>
        <w:sdtContent>
          <w:r w:rsidR="007C0E0E" w:rsidRPr="00565B06">
            <w:rPr>
              <w:lang w:bidi="tr-TR"/>
            </w:rPr>
            <w:t>Derece</w:t>
          </w:r>
        </w:sdtContent>
      </w:sdt>
      <w:r w:rsidR="007C0E0E" w:rsidRPr="00565B06">
        <w:rPr>
          <w:lang w:bidi="tr-TR"/>
        </w:rPr>
        <w:t xml:space="preserve"> | </w:t>
      </w:r>
      <w:r w:rsidR="00DA7EA7">
        <w:rPr>
          <w:rStyle w:val="Vurgu"/>
        </w:rPr>
        <w:t>LİSE</w:t>
      </w:r>
    </w:p>
    <w:p w:rsidR="0075360B" w:rsidRPr="00565B06" w:rsidRDefault="0075360B" w:rsidP="00B47E1E">
      <w:pPr>
        <w:pStyle w:val="Balk2"/>
      </w:pPr>
      <w:r>
        <w:rPr>
          <w:rStyle w:val="Vurgu"/>
        </w:rPr>
        <w:t>SARUHANLI ANADOLU LİSESİ</w:t>
      </w:r>
      <w:r w:rsidR="002C4409">
        <w:rPr>
          <w:rStyle w:val="Vurgu"/>
        </w:rPr>
        <w:t>(2018-2022)</w:t>
      </w:r>
    </w:p>
    <w:p w:rsidR="007C0E0E" w:rsidRDefault="007C0E0E" w:rsidP="004F199F">
      <w:pPr>
        <w:pStyle w:val="Balk3"/>
        <w:rPr>
          <w:lang w:bidi="tr-TR"/>
        </w:rPr>
      </w:pPr>
    </w:p>
    <w:p w:rsidR="005E088C" w:rsidRPr="00565B06" w:rsidRDefault="005E088C" w:rsidP="005E088C"/>
    <w:tbl>
      <w:tblPr>
        <w:tblStyle w:val="TabloKlavuzu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Üst tabloda yetenekler başlığı, ikinci tabloda yeteneklerin listesi ve alt tabloda etkinlikler bulunur"/>
      </w:tblPr>
      <w:tblGrid>
        <w:gridCol w:w="717"/>
        <w:gridCol w:w="8295"/>
      </w:tblGrid>
      <w:tr w:rsidR="00143224" w:rsidRPr="00565B06" w:rsidTr="00562422">
        <w:tc>
          <w:tcPr>
            <w:tcW w:w="720" w:type="dxa"/>
            <w:tcMar>
              <w:right w:w="216" w:type="dxa"/>
            </w:tcMar>
            <w:vAlign w:val="bottom"/>
          </w:tcPr>
          <w:p w:rsidR="00143224" w:rsidRPr="00565B06" w:rsidRDefault="00075B13" w:rsidP="00075B13">
            <w:pPr>
              <w:pStyle w:val="Simgeler"/>
            </w:pPr>
            <w:r w:rsidRPr="00565B06">
              <w:rPr>
                <w:noProof/>
                <w:lang w:eastAsia="tr-TR"/>
              </w:rPr>
              <mc:AlternateContent>
                <mc:Choice Requires="wpg">
                  <w:drawing>
                    <wp:inline distT="0" distB="0" distL="0" distR="0" wp14:anchorId="4CC78A25" wp14:editId="21CD4A09">
                      <wp:extent cx="274320" cy="274320"/>
                      <wp:effectExtent l="0" t="0" r="0" b="0"/>
                      <wp:docPr id="24" name="Daire içinde yetenekler simgesi" descr="Yetenekler simgesi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5" name="Yetenekler simgesi dairesi" descr="Yetenekler simgesi dairesi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6" name="Yetenekler simgesi sembolünün 1. bölümü" descr="Yetenekler simgesi sembolünün 1. bölümü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3" name="Yetenekler simgesi sembolünün 2. bölümü" descr="Yetenekler simgesi sembolünün 2. bölümü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4" name="Yetenekler simgesi sembolünün 3. bölümü" descr="Yetenekler simgesi sembolünün 3. bölümü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" name="Yetenekler simgesi sembolünün 4. bölümü" descr="Yetenekler simgesi sembolünün 4. bölümü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A1DC63" id="Daire içinde yetenekler simgesi" o:spid="_x0000_s1026" alt="Yetenekler simgesi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ym5fSEAAHPOAAAOAAAAZHJzL2Uyb0RvYy54bWzsXd1uZMdxvg+QdxjwMkC0c35nSGjlC8sx&#10;AjiOATMIcjlLzi4JkxyGQ4lSXihvkCvf6cXyfdXVPd3Lrq4DrZDYMAFhhxRr6tRPd3X99vn6Vz/c&#10;362+3z8dbw8P78+6r9Znq/3D1eH69uHT+7N/u/ynf9yerY7Pu4fr3d3hYf/+7Mf98exX3/z93339&#10;8nix7w83h7vr/dMKSB6OFy+P789unp8fL969O17d7O93x68Oj/sH/PHj4el+94xfnz69u37avQD7&#10;/d27fr2e370cnq4fnw5X++MR//fb8MezbwT/x4/7q+d//fjxuH9e3b0/A23P8u+T/PuB/7775uvd&#10;xaen3ePN7ZWSsfsZVNzvbh/w0ITq293zbvXd0+0rVPe3V0+H4+Hj81dXh/t3h48fb6/2wgO46daf&#10;cfPbp8N3j8LLp4uXT49JTBDtZ3L62Wivfv/9H55Wt9fvz/rxbPWwu4eOvt3dPu1Xtz/99+3D9X71&#10;4/55/7D/0x3UdLy9/7Q/3p6trvfHKwjxP17/CfJ8efx0AbS/fXr84+MfnvR/fAq/rT68/MvhGs/Y&#10;ffd8EIH98PHpnoKDKFY/iF5+THrZ//C8usL/7Dfj0EN7V/iT/ix6u7qBcl996+rmN/q9btOFL/EH&#10;fOPd7iI87h1pVJJIMNbe8STe45eJ9483u8e9aO1IOUTxTlG8r6W2uqbEm4JNICJPQUzpUnLHx98d&#10;rv50JH/kBI8Mf+EvR8D8PJmbsttdXH13fP7t/iBq233/u+OzKOPTNX6SLXCt6+gSKvt4f4f99A/v&#10;Vt2mn1Yvq6EfZ910CQxKSmDD6qYK02cw3bmJasjA+q2BCws9Pa/vuo1BFhSWwDYbA9ecAfX9+bmB&#10;a5OBdaOFDLYyPRFyspCd52DDuUFZl0u/nyENQ/qF+EdLaF2ugX6z6Sx0uQrGzWRRVyhhe25Sl2th&#10;7kzqcj0M67Wl0y5XxMbUapdrYlibau1yVZybeqXtSoodOlOxfa6Krust1fa5LoYeUqmrts910QHQ&#10;UAZN/4m+fhwsfLkyusnGV2ijgS/XhhgIY/MX6mjwm6sDVmI2+B0W6mPI9SGWok7fUOjDXi5Drg+x&#10;Fga+Qh/2ah5yffTjZm3xm+ujtzfbkOtDTIZBX66Phi0Ycn0IXB3fmOujYarGQh/kw8CX66NhSMdc&#10;H7AaJr5cHw0rP+b6ELNh0Ffowz6BxlwfYjcMfLk+GqfjmOtD7EYd35Tro3FwT7k+cLJbh/eU60Ps&#10;Rt1eTYU+GvhyfcCurQ17NRX6oN0w+M31IXbXoG+hPqZcHzwWDHSFOmg26uTNuTo2m9lANxfasFfz&#10;nGuDR2qdujlXhhgNg7pcGTzwDXS5Lhq2YM51McAdMdDlqmiYqjlXRT+Y6HJVNCzpJlcFHbk6dYw7&#10;0oHaMPSbXBXwRgxshSZoLuqa2OSaMP29Ta6IxiG5KRRhkZaroXGCb3I1WO7FJldCw73Y5kow+dzm&#10;Omg4P9tFOtjmOmi4ZttcB/YC2eZKsB3Hba4De/Vucy3YXu22UIK5tba5GmyX+zzXgr3vz3M12PHA&#10;ea4F2yid52qgdajvhPNcC7bFPM+10JuR1HmuBducn+dasIO881wLjcPmPFeDHamsczU0zsJunSvC&#10;jI27da6IxlndrQtVZIpAliXlAnY3MT1w9cOD5gfw02rH9OBaEkCPhyNTOEwWIL1zGRM1gGIywQAG&#10;kQQeNKvTBsZiIPC0CBi6JvBmETBUSeDzRcAMyAndLWORAbeAL2OyUy67ZWx2yicC4pAYa4uQAbEQ&#10;s4xVBrwER0C7BDvjWQFfxirDVQFfxmqvrPbLWO2V1X4Zq4wlSQxixSWsMlQU8GWsDsoqIr1F2JVV&#10;BHKLwJVVxGlLwBmmkXaEYYvAlVVEWYvAlVUEUYvAlVXESIvAlVWEQEvAGQGRVUQ4i8CVVQQwi8CV&#10;VcQni8CV1WkZq4w+hPZlrDK6IDjChyXEMHoQ8GWszsrqvIxVev+CfRmr9O4FfBmr9N4JnqoBbaNH&#10;71zAl7FK91vAl7FK/1rAl7FKD1rAl7FKH5ng8IKXaJVOsIAvY5VeroAvY5VurIAvY5V+qoAvY5WO&#10;KMHhaS5hlZ6mgC9jla6kgC9jlb6igC9jlc6ggC9jtaO3R3h6c0uYFXcufKFgFz4a1r46ZE+okn5e&#10;H306W6E++oEP2V087p7px8UfVy/vz6SOs7rRH/iX+8P3+8uDwDzToetmpp/xbCmy4oEngLuHAhCV&#10;IQGMFMY/x8/HgG+rB3nnwKE6JOhwkAcRRTzxM+Dr10pfOhLi3+OnwiHgFnybqNL49/ipcL06eN06&#10;KjMCxM8ISNcegkGM0KZw0I3TYYk3WUGtKLCcTvL4yPipj56YssOj+7RZIkD8VEDUiwQQMVb70RvG&#10;FcA4gvsmjSgZBUAkIJqA2yHsoSl5ApG2+Kk0IgEsGBEutjGeMxEIGmcEfK1Hs3AkgIihHcAp0LjF&#10;6dnGqLpG2NgG7Jh856JYg/0mStSPAiQKRA4kQ1Li7LHUmziRGw2QyAo7kCxiEOcIJ7+Nk+l1QqJQ&#10;5EEGaYrJWIaTNqMNGemk2WhDRt5RMGpDdipPMR1NnFFHLBo5OFXvPc1HEycSxCJP5hMdSF2dyBg5&#10;HMUFz5RnE2cf91BPE9Kik6niQCdtSBtSd3pPI9KEjMaDiWMHUu1RTzPSxBlNnBDchDxZzeSxR1MU&#10;P9UkRUPMYlL76dG2D2soq/l0qpv7iAUlB1JPoIHGpIkznmksKrUh4yk5cPG3cLLuFOikMWlCxpN8&#10;6LFJm5DJNUAxqA0ZvY3YYAKHI+omfgYdiTkSebo4aeICpEentCdRRy7vNMWC05UnzXuAdHQkR0aA&#10;dPTOU0gAvaXEcy0AOqsTyVUFdBY8z15iFEPS0jlPcwGkHWkB0j8IgM5OR9Y5AHrGgz6MYPTsEb0i&#10;AXRNHNPf5Nq1moNi9AwxfUHB6Nl2epcC6B0X9FcDoHMCwSkSOO9MY5mZPNN0tBSoLiZrUE04OPzE&#10;17kneQDzXIMgP9/XCNg85yUS57lDkVnPwVLhuS6bKoMFhLbwVLuuXxnXi+epxgXoub5wPkSCni/N&#10;UITqdZ1z3XOetx83sRc+RKvAz9YqjWbGC3Ci3fIippMhbHsy0bKiLtWkL5pqL0iMtt+LOtNp4sWx&#10;svSoOSdYkqVMOCfQZvFKVoLjNkrkIQahbV5OB31Tfq/yFNFduLo7HPdhZTABIu3DKRPCBErWBns8&#10;3N1e/9Pt3R3zH9K8vv/13dPq+x3azndXV/uH56jsAvLugbmUUAd7OPD7eB7yLU/H5293x5vwffkG&#10;WdhdoB/84Vp+utnvrn+jPz/vbu/Cz+L0aB8wW39Db/OHw/WPaANGlz7a328OT/91tnpBx/v7s+N/&#10;frd72p+t7v75AT3P593IDP+z/DJOG2rjKf/Lh/wvD9/d//oA7rB5dw9XwPr+7Dn++Otn/IZvo8Ud&#10;Avvdwx8frwgYWbv84d93T48rcokvocn794fYM727iA3FYIUAAVZZCozoL+jY/r9q3YaLEzrjK63b&#10;x/39h8PdT39+wH+r7qvVh5/+B7/d//TnRpf8yv4SlFs0cf8C7d3xfO9C4XF3EdvqkdlkR/2o2yN2&#10;4ufrOmojK+l+Sn3b0HBqchnY9xNiSMLGDnCsjgTC7sTXEMjGJoiRHc+vQXD8J5C+igScJIiZ3WCv&#10;kcAFTCBdnRSoOYHMbMZ5jQUeUAKR9tfXIDj1Egg6MmtY4B8lEAiuJhZ6ognGIAb6PMFIL8Rraoq2&#10;bUM0dGFOz6rLhuXlBGPoCaXnEwxorvKVC9laNLmUpam1wlcuZmiiJuaiO9ugh0Yu8YV1UcOD9NUJ&#10;BjKs8VW2ZNfR5GI21FV0YhvU5FI2Vg8z5Ykrtlu9FiCq4ScQYynTZ01oLOHki9nYWEW/taGsste6&#10;KuOyzbpucJj1SySfVIXT5K0npdJ0owHvW0/Kq3akv/meFHq4X1QihM1hgRAfdPxO1b+QhuPsApyP&#10;mHU+/Tm63wEs5hKaLrwmq5z0xRzTF01cpBp0pYabSE78DGQpLqc4pnQ5NSJlESjh/IkHH6qj5RNV&#10;XsGQm1A8qkC9g0t3vUMXLCm9w3YSbpG0AibQ1mJQiXKUqAz2TVSfra0oyF8qoPvwKXLyFsxpgPbX&#10;E8yxKLksmOt/TjBXfMkM5lYPh99c3z7/4XD78IzIOyynIu5bPLyr1iMU5U6xHXuXGNylctkXRXdj&#10;P8KJ7AY0f4EnK8DrJsYy3RBKBjlUEeTN9NxquHLXDUVOA1cRiMz0/Gu4cie5P+cgYI2u3E0eZRC4&#10;hiv3lIfZwpX7ysPYG3Tl3vIoHec1umgLkxfbT5z4qRFWBoASKVWx5eLvtpyBqWLL5T9OjLSr2HIF&#10;AI+FLdfA2FlSYx9y4lRGm6qkFSrYcs6sSlqug04CjSq2QgmYZK5jK0NDmVCuYeOJlDiYhtHClith&#10;WFvrltXBE7aJAw41Tos4ceysHcWKbMI246EGtlwJk7kPipBx3prYCi2sMYVbX28sbybium5rbfgi&#10;ekQSi/FsTRFFBNn1EvDXZFeEkahlWcIrQsmux76pS4892ic++tHElysD9DE6rdKXawPPtUwJG0ey&#10;53am/Ap99OcmvlIfsDp1+opp3a6XZFBNH8W0brcGHwa+fGds19ZJw4M7sTtL4qMmvTHXxrxmRrFK&#10;XK6MUcZhqthyXUySzqtiy1UxmDaAFazEwjRZC5lHegLrTdqKKd1pzWxRjTZ2/CVsnXnkFDO6Y2ct&#10;kmJE1zTEU66EoWcutUpargRrO7CXKdE/mrsLzfEnsN5aa8Vk7jRaVnjKNbC1TDrDu0TZLHdO1Lgs&#10;5nK7jbVNy7HcwVoc5ViujMDXFi777k+04TCvawBt+SewwTSZxVDufG7SlutglOsXqrTl2wD1a8sh&#10;YZ9j4gFlScu7ZMh+ghvMfcUG1BMcypKGQSqmcsGAtXw3uUWCu2EdiMVcbjeYe6uczEVd3KIv3xFd&#10;P1irmC0CJ34HbJ26AS6Gc7vO3GLlfC7lXMdXzOd2a3PxfTahu7YOnGJCd54sdosRXRQzLerynTGa&#10;3kQxoWs7O8WELvrZjH1WTOjO5gFRTOj2YKG+az+b0LXWSTGhC70a2Nh/kZbJZLolxYSuaTmLAd1x&#10;YymhGNA1CSuNk7U8yvFci8l8L/STddiwdTXJwo4g2JGZwAZY/vpGkHGNBNdjgdf1Wc7mDltro5bD&#10;uY24sJjNHdeWoevW+V4YGvQVmjCP/W6dW6ZhtnZDxzb7JJcBt3lZ8svVMSCMt+SX66NHGGngK+Lq&#10;4dwy7KyUn+jrEeNa+HLXdZitgwwxS4YP/W4mvlwf/WRtjK6otModW7VztiuC635rs1uoIyPurWxW&#10;n1XXXPVb2eytbIbJ79iG1p4mfRvlti5zwI2QrDRdphGptiC1D/QSYXKoJ7XB30a5Lbm/jXJbknkb&#10;5bYk8zbKbUlGp94u05BW2yz9YqPc5h054t3TriIEX2QpxX0PX4i9CB4P8M/DF5bZ4u7kOMUSuvOE&#10;dAsOXOgl1h5hrpK09CKcdBNOmtQUkr64/UVSgWyAEde82gIzInyA+HCLRWDNbILRsX8UAxQytjTE&#10;T22W0ZtxUIhtwzFJjgd36XaIiCd+Kj4mVQHXpwUU/x4/FY5pRMI5syij3tfRI9kcOI544mfEp8+F&#10;HW7DIU7jc5ECaMKpD4AZxjacNo4M6YabSFf8VPr0RgAUg5v4Bp15G5z5/UGbjlAmbePTBYPCcRtO&#10;N8HoDO/1THJBfqPDBzINAc7rPtLbjUan/6jXmaQx3TkT5Rs/g5xRqw7PddZLnLYeHb11evvB6KxT&#10;bN3wXEcfSCEHOORbWutP1Ts4bMRRSiQyW9iYS6TSkkWMQoufKrx4MQMWTQsdslwBX2oViXjip+JT&#10;ozE6m61TblFHbj9XD0yUzJtwKIAJfd48V8+iDeQyOVJG7V3h2saURkDwOdO3A9PifK6jNlTpBQ5l&#10;+Ca/oxqrGca8pbdRL+GZAd+Cox5IH3LYTbhZjcHWkd9WL9NAMtJZWCj9y5NZ228+Go5H0DGKGW1m&#10;MMsStNL1zjUEbBQIT0cnQPvpOKAVEqpsiRJ5twjpXKzAtgLFCRvWxqn7AId7+9SGtYm8w1I0caIJ&#10;IfLuyLPX28JYx3dwsnyGdQQdeXTqbVKwLB5OHWbu8PIT5+l6DxPWkseRXvAEZXlS0h2EleI9XW0a&#10;/FcPp/bjsd+hzREgRJ7nzmF+rs7VxrG76JwQfGiNaD541rUxonzZWkQz232g7zFdahfPg/gZzgX0&#10;WAQ4xzmdWBoiPjizredOak8Hx+6iG0Pwod2ijU/vlMOVHA5cOMx7VNib9LEFAnzwXGrC6XWJnXPp&#10;0KRORJeuyIvyjZ9BzujwkOeihaP5XBTdApzjvKCVQuCcaz3QCiJgzuk26P10zqJCY6RgSyFP5DH2&#10;ZlcGBXQdRu1ZQRLKL4K6rb1Rb3hCINpSXhSOc8SNes2eo5JJZeg03KMfJYjaW9BhY2L+usnDxDIx&#10;DTYctxav6FwJcM7pN7MhkgvfWVgzG/sI59jfmQ12hMMB2KRPvXHv5oRZ19bgXBUzw8Hhc9Hu0n6u&#10;3l05ON7LrEt/hCFs8hENoHPdxVaPOsqxhQ++UFDc1j2+oouBHpo2yiEao7VjBbvoHoOK9jKEd6WO&#10;GMOlJkMDO6qgGRzdLmTQIdwBD1JzGOzPcZ6uhQU4OI7gB41z0cTpyVN3PrqcnKf3mlmFL9LervB8&#10;dV+TjKY80RoU5IneHweSHQOUPJXVxJkcW23zN0eR2Ei0FKfmK7ConKev2eQjdDqnL9uOFNJz2dZq&#10;17oeG7nF+zbGCdx4LUD0KMmz0YTUhIv5sI2z00e1bBsnz8CUAKXjhXroMAlwYZ7DVOGg4c4c3tlm&#10;w+mdVmhsavKLm9bCc53L+5gfFD6c+AEdUgrnbC610FPKzUe3I37GFEeQy+SEyjHJjGapJr+6pb0M&#10;h9bhJi/LGhYV/bvW4tMcMO/yaIGpYRoRNbTAgoC9RKd64vDUWriCUrkIWlDReWiTr+dU7/hAeoUz&#10;mu2bz4w5MLRyteHYkooN5lpJTVwOTk4NLWEBnxP6p0vj4Bq0ZNdrzOHFWCmhi7c9NPGp/Fx8urEH&#10;uDgtfGgxU34duHhJ3qs4odywPNdEH46Li1a0AOcYnhjFeOuALiGf653qaFkLcE7ChvIVfI7XleCc&#10;ZA1a2wI+52a8QbNpveOZDWzVJb/OJX8xBkOLW3sdxMPZuXtriG6Joze0ygl9DrpeUyTevXTakOLE&#10;iGiok4d6SzlAfW6AYsCLQ/WLbpd6G0bG+Oxf681SLKksG0Yefs4wcvEl2OViwvgXuFlKrWAwRqfZ&#10;Y3a6cfY4eYNfNnu85WTTHNyZfKgYJunUQ4ym1Tl4szkIPI4EMsmoagUPjoYEJDMhFUTgKMFMW/Yh&#10;VxDhLMqA6hThPEgws0yoVhDBYiQgdHHUMSHblYBmebFdBROOqQSEfHgdE5syEpSJquyJlmGXiqDo&#10;Vp5wQZxVSTFOSVC9jFTXcJVSZ3d1hcWiFxr3GRs85oKfZGy8hiuX/DAakucFtYn6SeZba7hy2Q9Y&#10;xPUVmst+ROd/lcdixni0Fil94kQXauEGrlz2qPwbdOWyRx+DgatY8nL7U0WP5W1UMr9TkVcxXczh&#10;yLq8ctkPWIV1eeWyn2SQqkJXMViMm8XruIqxYhRl63QVQ8WIXw1cuexneV90ja5c9nwtXZVHJiOS&#10;tmcZ26nhytc9kmUGrnzdz5YeeaFreiLntet05bKfLevFQCXhgltZx8WEeIKaZC6mwiOzIwnKlFcx&#10;PzxhqK+6vngin3DJhQSVtcqwI0GF92DX6MplP8iLVmu4ctmPMlVfw5XLPkzW1HDlsh8Hg0c2GCTq&#10;R0v2xdzwIDMrFbroyJ9wWXubGeAENWBivCr7Ymp4tNYXc1InXNY5xI6lBDXJG4Ir8iqHhmU0t8Zj&#10;LvtJ5t1ruHLZ99bZwQz3iS65CqWCqxwZliHfCl3MG2W4DDeJoW+CQmK9LvtiXpi3WFT3NkvRJ1wY&#10;ZK3qsZgWntacAqvxmK97ufyhxmIueh5WdVS56GX6q4KK5eJEOyf+q6iKGWGZrKqhygWPGNpAlQv+&#10;3Dj/WaxNVKH+YaAq5W7sH/aPnXBhqq7OYS73Tm4YqbGYC77HCHwdVy54zjdW10MxD2zaZ6YYEvXh&#10;dowKXcUscCeT6JW1xSpBwjXgepQ6XbnsO8yEVnlkrvyEazZkz1RvgkJl1sCVy54XDtXpymVvHdmM&#10;vdIDR4wKVlEVI8CW11sMAI8b3nNSkXwx/2v4SuX0r+WLF8O/gyF2ts4m/ga5fKVGVC52k79c6oPM&#10;/tZQ5VJHd35dg59N/horqxz8xYXldWTl3C/nPauSL8d+Oyv8xA0JmcjQUWVhy5c9Gu4s2nIFoHPW&#10;wpZroMdlStVNVE78mjGt9ESdtC5XalS2t9xoncCsEEaGDRIUo7k6aUVgOxhnGpstsvVoBUTlpK+x&#10;v6V8lAgbLaepnPLNzg+kDN8us327zBYZtrcXLL8aQNbWjLep3FeSYWjLNZN6QdqjV29Tudak39sL&#10;li3JaEvu2wuWX20+bYm/TG207c339oJla4lpRf0ytWC1Bamdj29TuSyRQlR4Wc+rtfn/N5ULTxY0&#10;fcFrqBkccMaW8VxtxBbOtRx6sfpuNY+nRu5m28KkIxtOYwAqjfJQp6li0r4vpNVbPTMoNwo2nDot&#10;sFlba5zxGNQcBRuHw5voYuuo05qIcmHA5zV7a2dSlwxg7OSJnzpNovi8bt1Z/TyvV3eOjWLOiGts&#10;gvc6eqbY2eU0wU9xmNORH0qRIj+Ep019xLfQDc7ILMqRAZ+zDiZdLqMzeIWSpOBD0bFJ36gdVqPD&#10;B0d06YV6I8ejvgV0dMbn4oj15OzJgZc14rmT0zM9qMFAAbLJ78DiIfF5Ay/MLhDO6f/udThgdjqs&#10;UKYUfN50KKeY+NzZeSNsarVNl+/E/Rg/w75EQSPgQ/mlZTe4H+W5Tsdlz9uLSV9o2jBbi9nfL3CO&#10;fmlXBM4ZwuAoaoBr77f4qu/JmbpjRxzxoTjZlovaIbxWrw2n8kOBsg3HAhefG/piTPnhMrwAB7vf&#10;1Jv6VZNjD1DGFHwoVDbxDWrvRwwrtJ4bOzNRrGzD6SnIKeoWPpQzhT4ULNtwun959UITn9oDFC3b&#10;cDodS7vQxKfrD60LTbhon3un4xelTeG3d4a3aPe4XryJFZQ3A5xjx9n6LvicdTXp9GrnDHklOKe7&#10;PT7XmxCadIreG+1lbz75cIfp+DI5wDkTBKh2Chi03F4F4VR1NhEPST7U6x7WNz07okPNM2DzdlDg&#10;1KEttg67V5uofB1/8zT61ZYcJ4REX5694KsPqFfHbR4wdCFwDrsogQocO/Zbmu3VqffebB/PSW8y&#10;gcOWpA+vH2g+F6VQgUOxsw0X7RSaZlp8oBwa8DlT2F20o07nv9RPwAeKns3n6jHkHQfqFaDu2cSm&#10;+SjOWbWYVR8cpc8mWJAI3oXThAp+jXeVj17K4Y3fROk62o9jEM5hFmMN58aQONTsjtjpEnHmlnC5&#10;gy7h9tGIMmmAc5Ta6VyuN4CPQmnA57g00YXrHDPLu0mCSWkf3dGlxjxhc6GgWBrwOaax10syYIFa&#10;i5gzKyTPCXQ5RU0w+DVNbOrve+GSDkQ5uzpGaW2BjDr106bs85ROjFPeBiqyl3j/rb6qm4Zw2UDF&#10;+HMGKoovYfv80gMVOhYVztJsoAKGRwYq4pn9ZQMV6GF+WU3hsMunJWAYUldC6AsLljOHybsgMDVW&#10;RwRXJCFi7xi6Wl5jgj+VgEJjcoUkqDMBhXv2K5hg5hNQh6bqKnMwjgloGKVT7TVNcJATUIcXKlUx&#10;wT1OQMO5wV0xUyEX11e4KzpPRouoovMEPapVooqJitGkKhc6WtnqqHKhT3gRTVV99EuTGNB6ZODK&#10;xT7h9Rh1XIXcpY2rJq1c8CMu76/iorOR6MIFVHW6eAgmKOQuDVzFapfr/St08dQ64ZKXGVQWKcey&#10;E1R4500NVy77wdo65UCFvLahhiuXvTZdv17yDAoTXcBiyCuXvTZ6vsZFBynh4tuEquurGKjgu+uq&#10;emS+4oRL3hRf4bF4R9s4G5uRMX7CBXfKoCuXPYbxDbrydd/LkE2Nrlz2E6az6jzmsg/NrDVcuewn&#10;a60y35Z47OQdSBVcnw1USFPZaz0WAxW4uqQur3KgInRwV3DlsmfjX3VNlAMV6K6ryostKYnHjXH4&#10;MBmSgGb0cdZR5aIfjRXBXFiGSlogX3NYjFOg57XKINOICdVkMVhMU7B/u6LCYpZiCnNlFaIKsRuY&#10;igUfOjwrmHKhs72zRlMuc05bVGXOvpkkA2MhFG9eM8+xcoqiThOD3dPT5J01FbPMdE2CMoxfMUGB&#10;a/Pq3BUTFPIOzYqgigEK1MoMVLnI5U1wNVS5zEccwFWZ81K0xB/ez1tVH4O4BIR7feqomExJUDIR&#10;UKGqmJ8wPbbyDWsyBlvDlR+sSKwZZBUrXSZqarjytY7MgYGrELyMm9Rw5ZLP1vpbX67RX4KFg4zD&#10;29tyXnXeaFHwMl1I0W5m0qt9LtNtGA44VjPlnvJQDjhMhYDHDHwbXLNhl3DnQiLJAYehJfa3t+W8&#10;P1uHCysOx9UP7MeFAaNk3vpyP5eM1rgvUy28vcTe+nKtDj+tg/wl9+V+cSsgD2ppBYQLW2sF5B1m&#10;3GexCGG2AqqVdQqHfSyoe4XD2IDmpO95AzbJYyNQKzEfG2K8K6pilQRvV2zj0+IxcmJtOOXXu5YZ&#10;aTPhA5mxNr7YgIaETYvfWBB0yIsvRYD/2cKmd0sjsGiDhWLq5BRTtfiBHFkbG/xFaNYDk/k9wiVv&#10;IJY24mdoxepUE5PTQtLFsmZqlY544qfi00vAvJYe3uZOPtjq15JxvHyedyg34fTC5tFZofFm1NGp&#10;M/IeYdKHtFnzuYPeAsbWoxZ96bI6p/VnUrl0zhIVAwX6vBaCIbaOYk036cP9xaIPZ5XG+3e9GyEH&#10;vd4UabT2c/XWTbaGtuiLdUvvXkvc/xP2h7PukWwLcE7DdGyZ8F4EElsmkFJr8tHpJYheqyeSboE+&#10;p/WWF7iLPUB9uiU/JN4ULjrkcd/GT92/2pI3OS1vbPmW5zoX0muH8+R0bKlUkGFrchGvkA2JJbNP&#10;UdsFNUNjgvGSIJpIpw1Lm2aQZ2vSxiKNYHNYUDW0oUJ8Mznld13CTvVd6fJu6w50OQeo0uUYz7A0&#10;vHMRSRTIa3QWboRqb6uw6b1DJ5h0710VLJGRMKfpODbdOL2N6gB655JeX4/UW3ORacMabgBrguk+&#10;8W7VVpdjSFF3tAXxM9gE7VZznUTc/0rBsbutbYrUOfW6tWMLD5hu4tOuUL+FJ5hA75UDn/v2URhv&#10;PSF/2T0h714eP128fHr85mvmTp92jze3V9/unnf57/j55fFi3x9uDnfX+6dv/lcAAAAA//8DAFBL&#10;AwQUAAYACAAAACEAGGrsh9kAAAADAQAADwAAAGRycy9kb3ducmV2LnhtbEyPQUvDQBCF74L/YRnB&#10;m92kVZGYTSlFPRXBVhBv0+w0Cc3Ohuw2Sf+9ox70Mo/hDe99ky8n16qB+tB4NpDOElDEpbcNVwbe&#10;d883D6BCRLbYeiYDZwqwLC4vcsysH/mNhm2slIRwyNBAHWOXaR3KmhyGme+IxTv43mGUta+07XGU&#10;cNfqeZLca4cNS0ONHa1rKo/bkzPwMuK4WqRPw+Z4WJ8/d3evH5uUjLm+mlaPoCJN8e8YvvEFHQph&#10;2vsT26BaA/JI/Jni3S7moPa/qotc/2cvvgAAAP//AwBQSwECLQAUAAYACAAAACEAtoM4kv4AAADh&#10;AQAAEwAAAAAAAAAAAAAAAAAAAAAAW0NvbnRlbnRfVHlwZXNdLnhtbFBLAQItABQABgAIAAAAIQA4&#10;/SH/1gAAAJQBAAALAAAAAAAAAAAAAAAAAC8BAABfcmVscy8ucmVsc1BLAQItABQABgAIAAAAIQB2&#10;Qym5fSEAAHPOAAAOAAAAAAAAAAAAAAAAAC4CAABkcnMvZTJvRG9jLnhtbFBLAQItABQABgAIAAAA&#10;IQAYauyH2QAAAAMBAAAPAAAAAAAAAAAAAAAAANcjAABkcnMvZG93bnJldi54bWxQSwUGAAAAAAQA&#10;BADzAAAA3SQAAAAA&#10;">
                      <v:shape id="Yetenekler simgesi dairesi" o:spid="_x0000_s1027" alt="Yetenekler simgesi dairesi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Tk8xAAAANsAAAAPAAAAZHJzL2Rvd25yZXYueG1sRI9BawIx&#10;FITvBf9DeIK3mtVika1RRBD2olRbwd4em9fN1s3LkqSa/ntTKPQ4zMw3zGKVbCeu5EPrWMFkXIAg&#10;rp1uuVHw/rZ9nIMIEVlj55gU/FCA1XLwsMBSuxsf6HqMjcgQDiUqMDH2pZShNmQxjF1PnL1P5y3G&#10;LH0jtcdbhttOToviWVpsOS8Y7GljqL4cv62C13OV5k8n72X62H/tdpXpL+ag1GiY1i8gIqX4H/5r&#10;V1rBdAa/X/IPkMs7AAAA//8DAFBLAQItABQABgAIAAAAIQDb4fbL7gAAAIUBAAATAAAAAAAAAAAA&#10;AAAAAAAAAABbQ29udGVudF9UeXBlc10ueG1sUEsBAi0AFAAGAAgAAAAhAFr0LFu/AAAAFQEAAAsA&#10;AAAAAAAAAAAAAAAAHwEAAF9yZWxzLy5yZWxzUEsBAi0AFAAGAAgAAAAhAHepOTzEAAAA2wAAAA8A&#10;AAAAAAAAAAAAAAAABwIAAGRycy9kb3ducmV2LnhtbFBLBQYAAAAAAwADALcAAAD4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Yetenekler simgesi sembolünün 1. bölümü" o:spid="_x0000_s1028" alt="Yetenekler simgesi sembolünün 1. bölümü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1qNwgAAANsAAAAPAAAAZHJzL2Rvd25yZXYueG1sRI9Bi8Iw&#10;FITvC/6H8ARva2oPRapRVBC8qd0FPT6bZ1tsXmoTa91fvxEW9jjMzDfMfNmbWnTUusqygsk4AkGc&#10;W11xoeD7a/s5BeE8ssbaMil4kYPlYvAxx1TbJx+py3whAoRdigpK75tUSpeXZNCNbUMcvKttDfog&#10;20LqFp8BbmoZR1EiDVYcFkpsaFNSfsseRsHhjOssv0Q3d7pz8hNX+9N12yk1GvarGQhPvf8P/7V3&#10;WkGcwPtL+AFy8QsAAP//AwBQSwECLQAUAAYACAAAACEA2+H2y+4AAACFAQAAEwAAAAAAAAAAAAAA&#10;AAAAAAAAW0NvbnRlbnRfVHlwZXNdLnhtbFBLAQItABQABgAIAAAAIQBa9CxbvwAAABUBAAALAAAA&#10;AAAAAAAAAAAAAB8BAABfcmVscy8ucmVsc1BLAQItABQABgAIAAAAIQCaO1qNwgAAANsAAAAPAAAA&#10;AAAAAAAAAAAAAAcCAABkcnMvZG93bnJldi54bWxQSwUGAAAAAAMAAwC3AAAA9gIAAAAA&#10;" path="m35,l49,2r11,8l67,21r3,14l67,48,60,60,49,67,35,70,21,67,10,60,3,48,,35,3,21,10,10,21,2,35,xe" fillcolor="white [3212]" stroked="f" strokeweight="0">
                        <v:path arrowok="t" o:connecttype="custom" o:connectlocs="2,0;3,0;3,1;4,1;4,2;4,3;3,3;3,4;2,4;1,4;1,3;0,3;0,2;0,1;1,1;1,0;2,0" o:connectangles="0,0,0,0,0,0,0,0,0,0,0,0,0,0,0,0,0"/>
                      </v:shape>
                      <v:shape id="Yetenekler simgesi sembolünün 2. bölümü" o:spid="_x0000_s1029" alt="Yetenekler simgesi sembolünün 2. bölümü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jlXvgAAANsAAAAPAAAAZHJzL2Rvd25yZXYueG1sRI/NCsIw&#10;EITvgu8QVvCmqT+IVKOoIOjRWvC6NGtbbDaliVp9eiMIHoeZ+YZZrltTiQc1rrSsYDSMQBBnVpec&#10;K0jP+8EchPPIGivLpOBFDtarbmeJsbZPPtEj8bkIEHYxKii8r2MpXVaQQTe0NXHwrrYx6INscqkb&#10;fAa4qeQ4imbSYMlhocCadgVlt+RuFFjaI7+zl04ux5HTs4PdbtOpUv1eu1mA8NT6f/jXPmgF0wl8&#10;v4QfIFcfAAAA//8DAFBLAQItABQABgAIAAAAIQDb4fbL7gAAAIUBAAATAAAAAAAAAAAAAAAAAAAA&#10;AABbQ29udGVudF9UeXBlc10ueG1sUEsBAi0AFAAGAAgAAAAhAFr0LFu/AAAAFQEAAAsAAAAAAAAA&#10;AAAAAAAAHwEAAF9yZWxzLy5yZWxzUEsBAi0AFAAGAAgAAAAhALNyOVe+AAAA2wAAAA8AAAAAAAAA&#10;AAAAAAAABwIAAGRycy9kb3ducmV2LnhtbFBLBQYAAAAAAwADALcAAADyAgAAAAA=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Yetenekler simgesi sembolünün 3. bölümü" o:spid="_x0000_s1030" alt="Yetenekler simgesi sembolünün 3. bölümü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IFqxAAAANsAAAAPAAAAZHJzL2Rvd25yZXYueG1sRI/NasMw&#10;EITvhbyD2EBvjZwSUuNECYmhNJdS6uQBFmn901orx5Id5+2rQqHHYWa+Ybb7ybZipN43jhUsFwkI&#10;Yu1Mw5WCy/n1KQXhA7LB1jEpuJOH/W72sMXMuBt/0liESkQI+wwV1CF0mZRe12TRL1xHHL3S9RZD&#10;lH0lTY+3CLetfE6StbTYcFyosaO8Jv1dDFZB/nINuT6+r5d5+nadhtJ/fJVaqcf5dNiACDSF//Bf&#10;+2QUrFbw+yX+ALn7AQAA//8DAFBLAQItABQABgAIAAAAIQDb4fbL7gAAAIUBAAATAAAAAAAAAAAA&#10;AAAAAAAAAABbQ29udGVudF9UeXBlc10ueG1sUEsBAi0AFAAGAAgAAAAhAFr0LFu/AAAAFQEAAAsA&#10;AAAAAAAAAAAAAAAAHwEAAF9yZWxzLy5yZWxzUEsBAi0AFAAGAAgAAAAhAMzggWrEAAAA2wAAAA8A&#10;AAAAAAAAAAAAAAAABwIAAGRycy9kb3ducmV2LnhtbFBLBQYAAAAAAwADALcAAAD4AgAAAAA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Yetenekler simgesi sembolünün 4. bölümü" o:spid="_x0000_s1031" alt="Yetenekler simgesi sembolünün 4. bölümü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lIIwQAAANsAAAAPAAAAZHJzL2Rvd25yZXYueG1sRI9BawIx&#10;FITvBf9DeAVvNduiolujuILgteqhx8fmmaxuXsIm1fXfG6HgcZiZb5jFqnetuFIXG88KPkcFCOLa&#10;64aNguNh+zEDEROyxtYzKbhThNVy8LbAUvsb/9B1n4zIEI4lKrAphVLKWFtyGEc+EGfv5DuHKcvO&#10;SN3hLcNdK7+KYiodNpwXLAbaWKov+z+nYGNOh7CrJtV2Hsbn2fzXmjZVSg3f+/U3iER9eoX/2zut&#10;YDyB55f8A+TyAQAA//8DAFBLAQItABQABgAIAAAAIQDb4fbL7gAAAIUBAAATAAAAAAAAAAAAAAAA&#10;AAAAAABbQ29udGVudF9UeXBlc10ueG1sUEsBAi0AFAAGAAgAAAAhAFr0LFu/AAAAFQEAAAsAAAAA&#10;AAAAAAAAAAAAHwEAAF9yZWxzLy5yZWxzUEsBAi0AFAAGAAgAAAAhAHYyUgjBAAAA2wAAAA8AAAAA&#10;AAAAAAAAAAAABwIAAGRycy9kb3ducmV2LnhtbFBLBQYAAAAAAwADALcAAAD1AgAAAAA=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:rsidR="00143224" w:rsidRPr="00565B06" w:rsidRDefault="00417AA8" w:rsidP="00AD6216">
            <w:pPr>
              <w:pStyle w:val="Balk1"/>
              <w:outlineLvl w:val="0"/>
            </w:pPr>
            <w:sdt>
              <w:sdtPr>
                <w:alias w:val="Yetenekler:"/>
                <w:tag w:val="Yetenekler:"/>
                <w:id w:val="-925109897"/>
                <w:placeholder>
                  <w:docPart w:val="5446185649934B609C471CEF8DA8942A"/>
                </w:placeholder>
                <w:temporary/>
                <w:showingPlcHdr/>
                <w15:appearance w15:val="hidden"/>
              </w:sdtPr>
              <w:sdtEndPr/>
              <w:sdtContent>
                <w:r w:rsidR="00143224" w:rsidRPr="00565B06">
                  <w:rPr>
                    <w:lang w:bidi="tr-TR"/>
                  </w:rPr>
                  <w:t>Yetenekler</w:t>
                </w:r>
              </w:sdtContent>
            </w:sdt>
          </w:p>
        </w:tc>
      </w:tr>
    </w:tbl>
    <w:tbl>
      <w:tblPr>
        <w:tblStyle w:val="TabloKlavuzuAk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Üst tabloda yetenekler başlığı, ikinci tabloda yeteneklerin listesi ve alt tabloda etkinlikler bulunur"/>
      </w:tblPr>
      <w:tblGrid>
        <w:gridCol w:w="4137"/>
        <w:gridCol w:w="4169"/>
      </w:tblGrid>
      <w:tr w:rsidR="00143224" w:rsidRPr="00565B06" w:rsidTr="00565B06">
        <w:tc>
          <w:tcPr>
            <w:tcW w:w="4320" w:type="dxa"/>
          </w:tcPr>
          <w:p w:rsidR="00143224" w:rsidRPr="00151222" w:rsidRDefault="00DA7EA7" w:rsidP="00565B06">
            <w:pPr>
              <w:pStyle w:val="ListeMaddemi"/>
              <w:spacing w:after="80"/>
            </w:pPr>
            <w:r w:rsidRPr="00FE53BB">
              <w:rPr>
                <w:b/>
                <w:bCs/>
              </w:rPr>
              <w:t>Programlama Dilleri:</w:t>
            </w:r>
            <w:r w:rsidRPr="00FE53BB">
              <w:rPr>
                <w:b/>
              </w:rPr>
              <w:t xml:space="preserve"> </w:t>
            </w:r>
            <w:r w:rsidRPr="00151222">
              <w:t xml:space="preserve">C#, </w:t>
            </w:r>
            <w:proofErr w:type="spellStart"/>
            <w:r w:rsidRPr="00151222">
              <w:t>Python</w:t>
            </w:r>
            <w:proofErr w:type="spellEnd"/>
            <w:r w:rsidRPr="00151222">
              <w:t xml:space="preserve">, PHP, </w:t>
            </w:r>
            <w:proofErr w:type="spellStart"/>
            <w:r w:rsidRPr="00151222">
              <w:t>JavaScript</w:t>
            </w:r>
            <w:proofErr w:type="spellEnd"/>
            <w:r w:rsidRPr="00151222">
              <w:t>.</w:t>
            </w:r>
          </w:p>
          <w:p w:rsidR="00316CE4" w:rsidRPr="00565B06" w:rsidRDefault="00DA7EA7" w:rsidP="00316CE4">
            <w:pPr>
              <w:pStyle w:val="ListeMaddemi"/>
              <w:spacing w:after="80"/>
            </w:pPr>
            <w:r w:rsidRPr="00FE53BB">
              <w:rPr>
                <w:b/>
                <w:bCs/>
              </w:rPr>
              <w:t>Web Teknolojileri:</w:t>
            </w:r>
            <w:r w:rsidRPr="00FE53BB">
              <w:rPr>
                <w:b/>
              </w:rPr>
              <w:t xml:space="preserve"> </w:t>
            </w:r>
            <w:r w:rsidRPr="00151222">
              <w:t>React.js, HTML5, CSS</w:t>
            </w:r>
            <w:r w:rsidRPr="00151222">
              <w:t xml:space="preserve">, </w:t>
            </w:r>
            <w:proofErr w:type="spellStart"/>
            <w:r w:rsidRPr="00151222">
              <w:t>Bootstrap</w:t>
            </w:r>
            <w:proofErr w:type="spellEnd"/>
            <w:r w:rsidRPr="00151222">
              <w:t>.</w:t>
            </w:r>
          </w:p>
        </w:tc>
        <w:tc>
          <w:tcPr>
            <w:tcW w:w="4320" w:type="dxa"/>
            <w:tcMar>
              <w:left w:w="576" w:type="dxa"/>
            </w:tcMar>
          </w:tcPr>
          <w:p w:rsidR="00143224" w:rsidRPr="00565B06" w:rsidRDefault="00DA7EA7" w:rsidP="00565B06">
            <w:pPr>
              <w:pStyle w:val="ListeMaddemi"/>
              <w:spacing w:after="80"/>
            </w:pPr>
            <w:proofErr w:type="spellStart"/>
            <w:r>
              <w:rPr>
                <w:b/>
                <w:bCs/>
              </w:rPr>
              <w:t>Veritabanı</w:t>
            </w:r>
            <w:proofErr w:type="spellEnd"/>
            <w:r>
              <w:rPr>
                <w:b/>
                <w:bCs/>
              </w:rPr>
              <w:t xml:space="preserve"> Yönetimi:</w:t>
            </w:r>
            <w:r>
              <w:t xml:space="preserve"> MS SQL Server, </w:t>
            </w:r>
            <w:proofErr w:type="spellStart"/>
            <w:r>
              <w:t>MySQL</w:t>
            </w:r>
            <w:proofErr w:type="spellEnd"/>
            <w:r>
              <w:t>.</w:t>
            </w:r>
          </w:p>
          <w:p w:rsidR="00F904FC" w:rsidRPr="00565B06" w:rsidRDefault="00DA7EA7" w:rsidP="00565B06">
            <w:pPr>
              <w:pStyle w:val="ListeMaddemi"/>
              <w:spacing w:after="80"/>
            </w:pPr>
            <w:r>
              <w:rPr>
                <w:b/>
                <w:bCs/>
              </w:rPr>
              <w:t>Araçlar &amp; Teknolojiler:</w:t>
            </w:r>
            <w:r>
              <w:t xml:space="preserve"> Visual </w:t>
            </w:r>
            <w:proofErr w:type="spellStart"/>
            <w:r>
              <w:t>Studio</w:t>
            </w:r>
            <w:proofErr w:type="spellEnd"/>
            <w:r>
              <w:t xml:space="preserve">, VS </w:t>
            </w:r>
            <w:proofErr w:type="spellStart"/>
            <w:r>
              <w:t>Code</w:t>
            </w:r>
            <w:proofErr w:type="spellEnd"/>
            <w:r>
              <w:t xml:space="preserve">, PySide6, </w:t>
            </w:r>
            <w:proofErr w:type="spellStart"/>
            <w:r>
              <w:t>Docker</w:t>
            </w:r>
            <w:proofErr w:type="spellEnd"/>
            <w:r>
              <w:t>, Git/</w:t>
            </w:r>
            <w:proofErr w:type="spellStart"/>
            <w:r>
              <w:t>GitHub</w:t>
            </w:r>
            <w:proofErr w:type="spellEnd"/>
            <w:r>
              <w:t xml:space="preserve">, </w:t>
            </w:r>
            <w:proofErr w:type="spellStart"/>
            <w:r>
              <w:t>Anaconda</w:t>
            </w:r>
            <w:proofErr w:type="spellEnd"/>
            <w:r>
              <w:t xml:space="preserve">, </w:t>
            </w:r>
            <w:proofErr w:type="spellStart"/>
            <w:r>
              <w:t>Spyder</w:t>
            </w:r>
            <w:proofErr w:type="spellEnd"/>
            <w:r>
              <w:t>.</w:t>
            </w:r>
          </w:p>
          <w:p w:rsidR="00F904FC" w:rsidRPr="00565B06" w:rsidRDefault="00F904FC" w:rsidP="00DA7EA7">
            <w:pPr>
              <w:pStyle w:val="ListeMaddemi"/>
              <w:numPr>
                <w:ilvl w:val="0"/>
                <w:numId w:val="0"/>
              </w:numPr>
              <w:spacing w:after="80"/>
              <w:ind w:left="360"/>
            </w:pPr>
          </w:p>
        </w:tc>
      </w:tr>
    </w:tbl>
    <w:tbl>
      <w:tblPr>
        <w:tblStyle w:val="TabloKlavuzu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Üst tabloda yetenekler başlığı, ikinci tabloda yeteneklerin listesi ve alt tabloda etkinlikler bulunur"/>
      </w:tblPr>
      <w:tblGrid>
        <w:gridCol w:w="721"/>
        <w:gridCol w:w="8291"/>
      </w:tblGrid>
      <w:tr w:rsidR="00AC7C34" w:rsidRPr="00565B06" w:rsidTr="00562422">
        <w:tc>
          <w:tcPr>
            <w:tcW w:w="725" w:type="dxa"/>
            <w:tcMar>
              <w:right w:w="216" w:type="dxa"/>
            </w:tcMar>
            <w:vAlign w:val="bottom"/>
          </w:tcPr>
          <w:p w:rsidR="00AC7C34" w:rsidRPr="00565B06" w:rsidRDefault="00075B13" w:rsidP="00075B13">
            <w:pPr>
              <w:pStyle w:val="Simgeler"/>
            </w:pPr>
            <w:r w:rsidRPr="00565B06">
              <w:rPr>
                <w:noProof/>
                <w:lang w:eastAsia="tr-TR"/>
              </w:rPr>
              <mc:AlternateContent>
                <mc:Choice Requires="wpg">
                  <w:drawing>
                    <wp:inline distT="0" distB="0" distL="0" distR="0" wp14:anchorId="64C91313" wp14:editId="10EDB35F">
                      <wp:extent cx="274320" cy="274320"/>
                      <wp:effectExtent l="0" t="0" r="0" b="0"/>
                      <wp:docPr id="46" name="Daire içinde etkinlikler simgesi" descr="Etkinlikler simgesi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47" name="Etkinlikler simgesi dairesi" descr="Etkinlikler simgesi dairesi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8" name="Etkinlikler simgesi sembolünün 1. bölümü" descr="Etkinlikler simgesi sembolünün 1. bölümü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3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3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7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2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2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7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3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3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7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2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2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7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9" name="Etkinlikler simgesi sembolünün 2. bölümü" descr="Etkinlikler simgesi sembolünün 2. bölümü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1 w 262"/>
                                    <a:gd name="T1" fmla="*/ 0 h 261"/>
                                    <a:gd name="T2" fmla="*/ 157 w 262"/>
                                    <a:gd name="T3" fmla="*/ 3 h 261"/>
                                    <a:gd name="T4" fmla="*/ 182 w 262"/>
                                    <a:gd name="T5" fmla="*/ 10 h 261"/>
                                    <a:gd name="T6" fmla="*/ 204 w 262"/>
                                    <a:gd name="T7" fmla="*/ 22 h 261"/>
                                    <a:gd name="T8" fmla="*/ 223 w 262"/>
                                    <a:gd name="T9" fmla="*/ 38 h 261"/>
                                    <a:gd name="T10" fmla="*/ 239 w 262"/>
                                    <a:gd name="T11" fmla="*/ 58 h 261"/>
                                    <a:gd name="T12" fmla="*/ 251 w 262"/>
                                    <a:gd name="T13" fmla="*/ 80 h 261"/>
                                    <a:gd name="T14" fmla="*/ 259 w 262"/>
                                    <a:gd name="T15" fmla="*/ 104 h 261"/>
                                    <a:gd name="T16" fmla="*/ 262 w 262"/>
                                    <a:gd name="T17" fmla="*/ 131 h 261"/>
                                    <a:gd name="T18" fmla="*/ 259 w 262"/>
                                    <a:gd name="T19" fmla="*/ 157 h 261"/>
                                    <a:gd name="T20" fmla="*/ 251 w 262"/>
                                    <a:gd name="T21" fmla="*/ 181 h 261"/>
                                    <a:gd name="T22" fmla="*/ 239 w 262"/>
                                    <a:gd name="T23" fmla="*/ 204 h 261"/>
                                    <a:gd name="T24" fmla="*/ 223 w 262"/>
                                    <a:gd name="T25" fmla="*/ 223 h 261"/>
                                    <a:gd name="T26" fmla="*/ 204 w 262"/>
                                    <a:gd name="T27" fmla="*/ 239 h 261"/>
                                    <a:gd name="T28" fmla="*/ 182 w 262"/>
                                    <a:gd name="T29" fmla="*/ 251 h 261"/>
                                    <a:gd name="T30" fmla="*/ 157 w 262"/>
                                    <a:gd name="T31" fmla="*/ 259 h 261"/>
                                    <a:gd name="T32" fmla="*/ 131 w 262"/>
                                    <a:gd name="T33" fmla="*/ 261 h 261"/>
                                    <a:gd name="T34" fmla="*/ 105 w 262"/>
                                    <a:gd name="T35" fmla="*/ 259 h 261"/>
                                    <a:gd name="T36" fmla="*/ 80 w 262"/>
                                    <a:gd name="T37" fmla="*/ 251 h 261"/>
                                    <a:gd name="T38" fmla="*/ 58 w 262"/>
                                    <a:gd name="T39" fmla="*/ 239 h 261"/>
                                    <a:gd name="T40" fmla="*/ 39 w 262"/>
                                    <a:gd name="T41" fmla="*/ 223 h 261"/>
                                    <a:gd name="T42" fmla="*/ 23 w 262"/>
                                    <a:gd name="T43" fmla="*/ 204 h 261"/>
                                    <a:gd name="T44" fmla="*/ 11 w 262"/>
                                    <a:gd name="T45" fmla="*/ 181 h 261"/>
                                    <a:gd name="T46" fmla="*/ 3 w 262"/>
                                    <a:gd name="T47" fmla="*/ 157 h 261"/>
                                    <a:gd name="T48" fmla="*/ 0 w 262"/>
                                    <a:gd name="T49" fmla="*/ 131 h 261"/>
                                    <a:gd name="T50" fmla="*/ 3 w 262"/>
                                    <a:gd name="T51" fmla="*/ 104 h 261"/>
                                    <a:gd name="T52" fmla="*/ 11 w 262"/>
                                    <a:gd name="T53" fmla="*/ 80 h 261"/>
                                    <a:gd name="T54" fmla="*/ 23 w 262"/>
                                    <a:gd name="T55" fmla="*/ 58 h 261"/>
                                    <a:gd name="T56" fmla="*/ 39 w 262"/>
                                    <a:gd name="T57" fmla="*/ 38 h 261"/>
                                    <a:gd name="T58" fmla="*/ 58 w 262"/>
                                    <a:gd name="T59" fmla="*/ 22 h 261"/>
                                    <a:gd name="T60" fmla="*/ 80 w 262"/>
                                    <a:gd name="T61" fmla="*/ 10 h 261"/>
                                    <a:gd name="T62" fmla="*/ 105 w 262"/>
                                    <a:gd name="T63" fmla="*/ 3 h 261"/>
                                    <a:gd name="T64" fmla="*/ 131 w 262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2" h="261">
                                      <a:moveTo>
                                        <a:pt x="131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2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9" y="104"/>
                                      </a:lnTo>
                                      <a:lnTo>
                                        <a:pt x="262" y="131"/>
                                      </a:lnTo>
                                      <a:lnTo>
                                        <a:pt x="259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2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1" y="261"/>
                                      </a:lnTo>
                                      <a:lnTo>
                                        <a:pt x="105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9" y="223"/>
                                      </a:lnTo>
                                      <a:lnTo>
                                        <a:pt x="23" y="204"/>
                                      </a:lnTo>
                                      <a:lnTo>
                                        <a:pt x="11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3" y="58"/>
                                      </a:lnTo>
                                      <a:lnTo>
                                        <a:pt x="39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5" y="3"/>
                                      </a:lnTo>
                                      <a:lnTo>
                                        <a:pt x="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0" name="Etkinlikler simgesi sembolünün 3. bölümü" descr="Etkinlikler simgesi sembolünün 3. bölümü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5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4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4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8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3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3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8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759F21" id="Daire içinde etkinlikler simgesi" o:spid="_x0000_s1026" alt="Etkinlikler simgesi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ldg2hAAAEx5AAAOAAAAZHJzL2Uyb0RvYy54bWzsXduOG8cRfQ+QfxjwMUC0nBleF175wbKN&#10;AI5jwBvkeZacXRImOQyH0sr5If9BnvymH0udvgyrd7q6W9RKkW0Chsg1D2u66vRU1212v/jy7XaT&#10;vakP7brZ3QzyF8NBVu8WzXK9e7gZ/PP2m7/OBll7rHbLatPs6pvBz3U7+PLln//0xeP+ui6aVbNZ&#10;1oeMhOza68f9zWB1PO6vr67axareVu2LZl/v6MP75rCtjvTj4eFqeageSfp2c1UMh5Orx+aw3B+a&#10;Rd229H9f6Q8HL5X8+/t6cfzH/X1bH7PNzYDWdlT/HtS/d/j36uUX1fXDodqv1guzjOqMVWyr9Y4u&#10;2ol6VR2r7PVh3RO1XS8OTdvcH18smu1Vc3+/XtRKB9ImHz7R5ttD83qvdHm4fnzYd2Yi0z6x09li&#10;F9+/+eGQrZc3g9FkkO2qLXH0qlof6mz97pf1blln9fGn9W6z/mlDPLXr7UPdrgfZsm4XZMWvPZ+R&#10;RR/3D9ck+NvD/sf9DwfzPx70T9nd49+bJV2len1slMne3h+2MB0ZI3urmPm5Y6Z+e8wW9D+L6ags&#10;iL8FfWTeK+YWK6K3963F6mvzvXya6y/hDX3jqrrWl7vCGs2SsGDafe3JwO2HGfjHVbWvFW8t7GAN&#10;PLUG9pgtW8LoYdN2GGVRJRr2he3a/XfN4qcWGkIXuqj+BD+0hDnP6qL1quvF6/b4bd0o4qo337VH&#10;RcfDkt6p22Bp9tItkXa/3dA99ZerLJ8W4+wxKwvaawZvYURTByuzlRdTMEw+F0WVDFbMBFkjDsrz&#10;qbCsMYNNp4IsunG6tRfFfC7IIvo7WD6ShJG/7FBkJ0nYnMPKubCynFu/mJA1BOs75h9JRss5A8V0&#10;mkviOAWj6VhanUPCbC6ujrMwycXVcR7K4VDiNOdETEVWc85EORRpzTkVc5FXeK+O2DIXiS04FXle&#10;SNQWnIuyIKv4qS04FzkBBTIKTgbdoaUkj5ORj2V5DhsBeZwN5SCEm9+hI6Avp4O8xETQt0zko+R8&#10;FPAU/vWVDh/ydik5H8pbCPIcPuTdXHI+itF0KK2P81HIN1vJ+VAuQ1gf5yPgC0rOh8L55Y04HwFX&#10;NXL4gB6CPM5HwJGOOB/kNUR5nI+Alx9xPpTbENbn8CGfQCPOh/IbgjzOR+B0HHE+lN/wyxtzPgIH&#10;95jzofyGII/zofyG31+NHT7gNwR5nA/ya0PBX40dPuA3BHmcD+V3hfUl8jHmfOBYEMQ5dMBt+Jc3&#10;4XRMpxNB3MRhQ97NE84GjlT/6iacDOU0hNVxMnDgC+I4FwFfMOFclBSOCOI4FQFXNeFUFKUojlMR&#10;8KRTTgUCOf/qkHl0B37A0U85FRSNCNIcJuRjaMqZEOO9KScicEhOHSKkpXEaAif4lNMghRdTTkIg&#10;vJhxEkQ9Z5yDQPAzS+JgxjkIhGYzzoG8QWacBDlwnHEO5N074yzIUe3MIUG8tWacBjnknnMW5Pt+&#10;zmmQ84E5Z0F2SnNOA7yD3yfNOQuyx5xzFgoxk5pzFmR3PucsyEnenLMQOGzmnAY5UxlyGgJnYT7k&#10;RIi5cT7kRATO6nzoUMGIoDpLVwuoVrY8sHi7M/UBepdVKBEOVQlo37Qo4qBYQAWeW1uqIRSKCQKY&#10;Fglwaeo6YTBtBoDHSWDiGuBpEpioBHieBEZCDnSepiISbgVPUzI3WuZpauZGT0qIUThShg7YGwmx&#10;Wkyaqkh4AaeENkU68lkFT1MV6aqCp6laGFWLNFULo2qRpipySSyGcsUUVZEqKniaqqVRlTK9JOlG&#10;VUrkkuBGVcrTUuBI07B2SsOS4EZVyrKS4EZVSqKS4EZVypGS4EZVSoFS4MiAoCplOElwoyolMElw&#10;oyrlJ0lwo+o4TVVkH2rtaaoiuwCc0oeUxSB7UPA0VSdG1Umaqoj+lfQ0VRHdK3iaqojeAe/6AeFz&#10;A9G5gqepivBbwdNURXyt4GmqIoJW8DRVESMDTlFwCqsIghU8TVVEuQqepirCWAVPUxVxqoKnqYpA&#10;FHCKNFNURaSp4GmqIpRU8DRVESsqeJqqCAYVPE3VHNEe8IjmUpRV4Zz+gqOuPvBNQHagTunTHulh&#10;kFGP9A4Xqa731RFxnH2bPd4MVB8nW5k3+GTbvKlvG4U5IqDLJyg/07VVo5UueAJsdg6QOkMKaFdo&#10;P7avey1vZg7yPIKj7pASRwe5NpGVY1+1vGJo1tcdCfZz+2pwlHAreVNLqf3cvhpcYQK8fGjJtAD7&#10;aoEI7ckwlCOEV1iaGyenLR5UhXpFWuXuJLeXtK/m0mOU7OjSRXezWIB9NUDqFykg5VjhS0+RV5DE&#10;EWkfXCO1jDSQChBB4KzU99C4iwTs2uyrWSMVgJVEShfDEucoBNIaJ5TwhS6NxpECUg4dAY71Gmd0&#10;eoYlGq4pbQwDcxTfsSmGpH5QJPWPNJIaRBEkUlLILGirB2VSbVQjqSocQaKJAZkjCvLDMlFeB5Ia&#10;RTGktqZyGWky4TPCSLtOuI0w0upODaMwMjf2VK4jKNNyhKZRRKbhvYD7CMqkArGyJ+qJEaTZnVQx&#10;imhkNzxKnkGZhb2HCriQ0DpRKtbrhA8JI82dXsCJBJHWeaBwHEEaf1TAjQRlWhenFhxEnrxmF7Fb&#10;V2RfjUuyjhjNpPDVrW8vh0RW8OqgG/cRGkoRpDmBSjiToEx7pqGpFEbaU7LE5g/JRN9JrxPOJIi0&#10;J3lZ0E0aRHahATWDwkgbbdgBEwo4LDf2VXOk3JGyZ1QmXJxGxtapBpTAUVR3uGIlM2pPuHeNjHCk&#10;jgyNjPCOU0gBY1sJ55oGRnYnFVcNMLLhcfZConIkIc5xmisg/EgIiPhAAyN3OlWdNTDmPBDDKIkx&#10;f4SoSAGjLg7lb2gd9ZqlkRhzxIgFlcSYb0d0qYCx4wLxqgZGTiAKihQudqahzQyd4TpCBJoQEz2o&#10;II4CfsjLoye5hsVCA22/eKyhpcWCF7u4WDhklY0FWMZ40ZDNkIEGQth4ht1oXGn3SyxStRswFvpS&#10;8KEsGIulkYqA3mhwbu65WLRvb+JY+mC9Al5Du9S6mViCY/1WLGM6OcJwJGM9K/WlguuzrjqWJFrf&#10;H8s6u9MklseqrQfmIsmS2srARRJtNK/UToiEjSrzUA4h7F5OB33Qfr06hQ0XFpumrfXOQAFEdUm6&#10;SggKKGwMtm026+U3680G9Q81wF5/tTlkbyoaPa8Wi3p3tGQ7yM0OtRTdB9s1+D5dj+oth/b4qmpX&#10;+vvqG1ChuqaZ8N1SvVvV1fJr8/5YrTf6vQp6zBwwRn/1dPNds/yZxoBpUp9G4FfN4T+D7JGm3m8G&#10;7b9fV4d6kG3+tqOp53k+QoX/qH4Yjadg48A/ueOf7F5vv2pIO7p5q92CpN4MjvbtV0f6ib5NY+5k&#10;sO92P+4XAFrVbt/+qzrsM2hJX6Ix7+8bOzVdXduBYlIFAI01KmlFzA80s/2phrfJkenpeN/wdltv&#10;75rNu1939F+Wv8ju3v2Xftq++zU0KZ/J3yJ6nTHuZxjwtsUKleJV13awHi1DDNV3BTU7jc93tuWD&#10;NXUf/APeJcawCt1GANo33o0JRQ+ESrLduEw+xhyMB0RRQAfCZJgHQgp1kHyGEWUPiILBE0hYEAW1&#10;HaYYYmDFI4jCoROo8K+Itg7DCIIoXupANKLkVQ2haQfCrIJ3SdRbPqHGkihu7mIsmAmBTXfBmWAn&#10;bKEOVNAF/atyTT4SNHSMPpGWxa2elxhp9lCDHCJhXdzw2HdeWfCDTJawLqpxnVDYe35ZjuklFpEi&#10;nq44FOzlTG1TWum3PZLykyxC+dfl2F7a8NRBZ7LUvIzH9oh0uyuKdyGS2w6FTehdlzOpLXsGbvti&#10;jDlKz7qcKe1c8lYoG57WRbvQL4vv+5wY8u57dz5bXBe3Pd1oflGO6UVzcdOLftSxvMSiM5Ot5iY9&#10;JnUHsqXNNXI2feFXEMXik92lPT9y7S6I4ltevBXxzNvpgoIkbnXRQSAx6SQJ/CGt6zCi23IGrwVD&#10;OUPX2HreDTrmNs+FRTnz1pKLH3OTF9KiuMmlcwdhSGcDaUvRkIMD8mvHLS7t8zE3OS3cK8mZrZZu&#10;Pmeymozpl+RaXHAJzlS14IwxM9HZSXRUNFFxQrE1UeB8Gb/zzBea2t5l/K43eXkZv5PGTC/jd5Jl&#10;cHpS6njbtbXDo1SmdnfblYDC8Mv4nWT3Zxm/Q/GqG8c+Z/oHoSCGf/CKqs5ptMf02MxUrO0pnz63&#10;xTXbi6PTnrZRpJCHRzlQp7DirBD7apqvmEgnGLkzqqGoUpgeM3oCsw24cHcJZVdIo2nKoDQzUEPz&#10;dmEYRSxKhVEYB8MC140T28XbV6OrGfKkmDQszyyPouAwzmhbDCPrM8aLDZRQzURzESleY12Ks8hQ&#10;AfTUuHAxnKIljSM7hviguDlJnhmjpPw0KM6uLqKt7fGREUOLM+dxjAsT0ESpVYrGNoo2W3TbaVmR&#10;TWIWFrslKF6O31/GZPQSspi1f/jON2RG3IjdGmGO7EZ7ets/V9Pg7sHuuEvDwDQBfkMNAzo6EhsG&#10;xVkNA+dbdGM8d8PA3Cn6Dv54DQNdSlU37TM0DHpyeEVJSLWdTHumixs9OTzRFrN/loyT41blpJ4g&#10;XtqQChK8smGLuj1BvLLxXg2DnqTzGwZ9UdzeUjXpScNAtzH6olyTCzUuPMPW1UnoGXC/0Z1f+SJW&#10;3p40DKR1ccOL9UBvw6Cn4wc0DPqyuOmx/bwVKm/DoC+L2x470C/Lsb204c9qGAg8fkDDoKej+4td&#10;xMK8U9GjVhMq831Zju0TGwb4LQk+WY7txXVx25uaZX9ZjrNJaxjo9l1fFN/1+jFpXy+At8lMZ6sn&#10;6pyGgW5s9UU5dpf2vNswECjEIGHnSNIaBtKiuNVFB+FpGPTV40YX3ZbTMBDWhBTwpJ1kKLdhIBjq&#10;jIaBtChu8rSGgeCTEft36kmHofMbWUybumfysxsGPUnI4rs1iSGD416Ggks4o2EgkHdpGNzqIsyt&#10;rSGEi5Amjb00DC4NA3q835YDwnvm0jCQCteXhoFkmd/A8/rP0DCgwy7YMNB1YFtO+9CGga4tRip9&#10;KLCqorI6vz+3hgHFf0kNA6NqtGFg5FG4FKqkotKtrvvJGwaGi0gJnR4C0ZxFKvLpDQOtr0loxE2Q&#10;DylgJT5ouixoP1M5izYMdCQSm+23XZlYw4BSIawtVpdPo1YLe56GgZGVtjBdbhQpMK2nSEPOmCzW&#10;MDD2D9/5hsyIG7Fbw0YItlNnX21L1PVw9tNLw4A9e/BHfcIAaXxiw6A8q2HgfOsjNAzsPfCxOwbC&#10;ICPdWl26zUbheFOBjo0OgsKMf8qWgYTCp9sx0Km2atXxi/Hihpj+s2vZjkFPEK9tvE/HoCeIV5Ok&#10;IgkS3s5Gl0cMzN8tuDxiYP6Cg+1G9fbWWY8YCPOxZ3UMhLvwAzoGPR3P6hgI3up39IiB8MAPgjDH&#10;k3h7SH+sRwx0Iby3sfCUfmeq9+kY9CVxo79Px6An6ZyOgbDXz+gYfI6PGAj7/OyOQc/k53QMBBd6&#10;RsdAIO/SMbh0DKje7fttzZhxoJLD5Tf89pojl9/wKxW60YvHnul+r1+4l3LpGEiG/GN0DCipD3YM&#10;tAd6ro6BqY1acbY8Z1/tIwafc8dA1zQxvxys8P9uHjFI7RhoamMl+fSOgd548Y6BWd+n7RjYwna4&#10;Gv28jxj8HzoGmoNYx0D3imIdA22yT9ox0FsjzNHlEYPf5u8kUn9elv5kr3oGzfx5YfxNYP6z+h1G&#10;pz+C/PJ/AgAAAP//AwBQSwMEFAAGAAgAAAAhABhq7IfZAAAAAwEAAA8AAABkcnMvZG93bnJldi54&#10;bWxMj0FLw0AQhe+C/2EZwZvdpFWRmE0pRT0VwVYQb9PsNAnNzobsNkn/vaMe9DKP4Q3vfZMvJ9eq&#10;gfrQeDaQzhJQxKW3DVcG3nfPNw+gQkS22HomA2cKsCwuL3LMrB/5jYZtrJSEcMjQQB1jl2kdypoc&#10;hpnviMU7+N5hlLWvtO1xlHDX6nmS3GuHDUtDjR2tayqP25Mz8DLiuFqkT8PmeFifP3d3rx+blIy5&#10;vppWj6AiTfHvGL7xBR0KYdr7E9ugWgPySPyZ4t0u5qD2v6qLXP9nL74AAAD//wMAUEsBAi0AFAAG&#10;AAgAAAAhALaDOJL+AAAA4QEAABMAAAAAAAAAAAAAAAAAAAAAAFtDb250ZW50X1R5cGVzXS54bWxQ&#10;SwECLQAUAAYACAAAACEAOP0h/9YAAACUAQAACwAAAAAAAAAAAAAAAAAvAQAAX3JlbHMvLnJlbHNQ&#10;SwECLQAUAAYACAAAACEAQLJXYNoQAABMeQAADgAAAAAAAAAAAAAAAAAuAgAAZHJzL2Uyb0RvYy54&#10;bWxQSwECLQAUAAYACAAAACEAGGrsh9kAAAADAQAADwAAAAAAAAAAAAAAAAA0EwAAZHJzL2Rvd25y&#10;ZXYueG1sUEsFBgAAAAAEAAQA8wAAADoUAAAAAA==&#10;">
                      <v:shape id="Etkinlikler simgesi dairesi" o:spid="_x0000_s1027" alt="Etkinlikler simgesi dairesi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dwxQAAANsAAAAPAAAAZHJzL2Rvd25yZXYueG1sRI9PawIx&#10;FMTvBb9DeEJvNWtbrGyNIoXCXiz+aaG9PTavm62blyVJNX57Iwgeh5n5DTNbJNuJA/nQOlYwHhUg&#10;iGunW24UfO7eH6YgQkTW2DkmBScKsJgP7mZYanfkDR22sREZwqFEBSbGvpQy1IYshpHribP367zF&#10;mKVvpPZ4zHDbyceimEiLLecFgz29Gar323+rYP1dpenTl/cy/Xz8rVaV6fdmo9T9MC1fQURK8Ra+&#10;tiut4PkFLl/yD5DzMwAAAP//AwBQSwECLQAUAAYACAAAACEA2+H2y+4AAACFAQAAEwAAAAAAAAAA&#10;AAAAAAAAAAAAW0NvbnRlbnRfVHlwZXNdLnhtbFBLAQItABQABgAIAAAAIQBa9CxbvwAAABUBAAAL&#10;AAAAAAAAAAAAAAAAAB8BAABfcmVscy8ucmVsc1BLAQItABQABgAIAAAAIQA16OdwxQAAANsAAAAP&#10;AAAAAAAAAAAAAAAAAAcCAABkcnMvZG93bnJldi54bWxQSwUGAAAAAAMAAwC3AAAA+Q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tkinlikler simgesi sembolünün 1. bölümü" o:spid="_x0000_s1028" alt="Etkinlikler simgesi sembolünün 1. bölümü" style="position:absolute;left:56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bcDvwAAANsAAAAPAAAAZHJzL2Rvd25yZXYueG1sRE/LisIw&#10;FN0L/kO4wmxEUx+IVKMUQZzNLLTq+tpc22JzU5pY699PFoLLw3mvt52pREuNKy0rmIwjEMSZ1SXn&#10;Cs7pfrQE4TyyxsoyKXiTg+2m31tjrO2Lj9SefC5CCLsYFRTe17GULivIoBvbmjhwd9sY9AE2udQN&#10;vkK4qeQ0ihbSYMmhocCadgVlj9PTKLhck/mu/pvpa1od2vcwmfDN7JX6GXTJCoSnzn/FH/evVjAP&#10;Y8OX8APk5h8AAP//AwBQSwECLQAUAAYACAAAACEA2+H2y+4AAACFAQAAEwAAAAAAAAAAAAAAAAAA&#10;AAAAW0NvbnRlbnRfVHlwZXNdLnhtbFBLAQItABQABgAIAAAAIQBa9CxbvwAAABUBAAALAAAAAAAA&#10;AAAAAAAAAB8BAABfcmVscy8ucmVsc1BLAQItABQABgAIAAAAIQB33bcDvwAAANsAAAAPAAAAAAAA&#10;AAAAAAAAAAcCAABkcnMvZG93bnJldi54bWxQSwUGAAAAAAMAAwC3AAAA8wIAAAAA&#10;" path="m130,r27,3l181,10r22,12l223,38r16,20l251,80r7,24l261,131r-3,26l251,181r-12,23l223,223r-20,16l181,251r-24,8l130,261r-26,-2l80,251,57,239,38,223,22,204,10,181,2,157,,131,2,104,10,80,22,58,38,38,57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Etkinlikler simgesi sembolünün 2. bölümü" o:spid="_x0000_s1029" alt="Etkinlikler simgesi sembolünün 2. bölümü" style="position:absolute;left:80;top:80;width:14;height:13;visibility:visible;mso-wrap-style:square;v-text-anchor:top" coordsize="262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3D0xAAAANsAAAAPAAAAZHJzL2Rvd25yZXYueG1sRI/RaoNA&#10;FETfC/mH5Qb61qzaJiTWVUqhkJeUJO0HXNxbFd274q6J9uuzhUIeh5k5w2TFZDpxocE1lhXEqwgE&#10;cWl1w5WC76+Ppy0I55E1dpZJwUwOinzxkGGq7ZVPdDn7SgQIuxQV1N73qZSurMmgW9meOHg/djDo&#10;gxwqqQe8BrjpZBJFG2mw4bBQY0/vNZXteTSBksTlYU2875/b4zjb9fg7zp9KPS6nt1cQniZ/D/+3&#10;91rByw7+voQfIPMbAAAA//8DAFBLAQItABQABgAIAAAAIQDb4fbL7gAAAIUBAAATAAAAAAAAAAAA&#10;AAAAAAAAAABbQ29udGVudF9UeXBlc10ueG1sUEsBAi0AFAAGAAgAAAAhAFr0LFu/AAAAFQEAAAsA&#10;AAAAAAAAAAAAAAAAHwEAAF9yZWxzLy5yZWxzUEsBAi0AFAAGAAgAAAAhAPqzcPTEAAAA2wAAAA8A&#10;AAAAAAAAAAAAAAAABwIAAGRycy9kb3ducmV2LnhtbFBLBQYAAAAAAwADALcAAAD4AgAAAAA=&#10;" path="m131,r26,3l182,10r22,12l223,38r16,20l251,80r8,24l262,131r-3,26l251,181r-12,23l223,223r-19,16l182,251r-25,8l131,261r-26,-2l80,251,58,239,39,223,23,204,11,181,3,157,,131,3,104,11,80,23,58,39,38,58,22,80,10,105,3,131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Etkinlikler simgesi sembolünün 3. bölümü" o:spid="_x0000_s1030" alt="Etkinlikler simgesi sembolünün 3. bölümü" style="position:absolute;left:105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i3YwQAAANsAAAAPAAAAZHJzL2Rvd25yZXYueG1sRE9Ni8Iw&#10;EL0v+B/CCF4WTXVdkdpUiiDuxYO6eh6bsS02k9LEWv+9OSzs8fG+k3VvatFR6yrLCqaTCARxbnXF&#10;hYLf03a8BOE8ssbaMil4kYN1OvhIMNb2yQfqjr4QIYRdjApK75tYSpeXZNBNbEMcuJttDfoA20Lq&#10;Fp8h3NRyFkULabDi0FBiQ5uS8vvxYRScL9l80+y/9OVU77rXZzblq9kqNRr22QqEp97/i//cP1rB&#10;d1gfvoQfINM3AAAA//8DAFBLAQItABQABgAIAAAAIQDb4fbL7gAAAIUBAAATAAAAAAAAAAAAAAAA&#10;AAAAAABbQ29udGVudF9UeXBlc10ueG1sUEsBAi0AFAAGAAgAAAAhAFr0LFu/AAAAFQEAAAsAAAAA&#10;AAAAAAAAAAAAHwEAAF9yZWxzLy5yZWxzUEsBAi0AFAAGAAgAAAAhAAxyLdjBAAAA2wAAAA8AAAAA&#10;AAAAAAAAAAAABwIAAGRycy9kb3ducmV2LnhtbFBLBQYAAAAAAwADALcAAAD1AgAAAAA=&#10;" path="m130,r27,3l181,10r23,12l223,38r16,20l251,80r7,24l261,131r-3,26l251,181r-12,23l223,223r-19,16l181,251r-24,8l130,261r-26,-2l80,251,58,239,38,223,22,204,10,181,3,157,,131,3,104,10,80,22,58,38,38,58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:rsidR="00AC7C34" w:rsidRPr="00565B06" w:rsidRDefault="00DA7EA7" w:rsidP="00DA7EA7">
            <w:pPr>
              <w:pStyle w:val="Balk1"/>
              <w:outlineLvl w:val="0"/>
            </w:pPr>
            <w:r>
              <w:t>yabancı dil</w:t>
            </w:r>
          </w:p>
        </w:tc>
      </w:tr>
    </w:tbl>
    <w:p w:rsidR="007A0F44" w:rsidRPr="00DA7EA7" w:rsidRDefault="00DA7EA7" w:rsidP="00316CE4">
      <w:pPr>
        <w:rPr>
          <w:b/>
        </w:rPr>
      </w:pPr>
      <w:r w:rsidRPr="00DA7EA7">
        <w:rPr>
          <w:b/>
        </w:rPr>
        <w:t>İNGİLİZCE: Orta seviye</w:t>
      </w:r>
    </w:p>
    <w:sectPr w:rsidR="007A0F44" w:rsidRPr="00DA7EA7" w:rsidSect="00C35C81">
      <w:footerReference w:type="default" r:id="rId12"/>
      <w:headerReference w:type="first" r:id="rId13"/>
      <w:pgSz w:w="11906" w:h="16838" w:code="9"/>
      <w:pgMar w:top="720" w:right="1440" w:bottom="1080" w:left="2160" w:header="432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7AA8" w:rsidRDefault="00417AA8" w:rsidP="00F534FB">
      <w:pPr>
        <w:spacing w:after="0"/>
      </w:pPr>
      <w:r>
        <w:separator/>
      </w:r>
    </w:p>
  </w:endnote>
  <w:endnote w:type="continuationSeparator" w:id="0">
    <w:p w:rsidR="00417AA8" w:rsidRDefault="00417AA8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4633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56FE7" w:rsidRDefault="00056FE7">
        <w:pPr>
          <w:pStyle w:val="AltBilgi"/>
        </w:pPr>
        <w:r>
          <w:rPr>
            <w:lang w:bidi="tr-TR"/>
          </w:rPr>
          <w:fldChar w:fldCharType="begin"/>
        </w:r>
        <w:r>
          <w:rPr>
            <w:lang w:bidi="tr-TR"/>
          </w:rPr>
          <w:instrText xml:space="preserve"> PAGE   \* MERGEFORMAT </w:instrText>
        </w:r>
        <w:r>
          <w:rPr>
            <w:lang w:bidi="tr-TR"/>
          </w:rPr>
          <w:fldChar w:fldCharType="separate"/>
        </w:r>
        <w:r w:rsidR="00316CE4">
          <w:rPr>
            <w:noProof/>
            <w:lang w:bidi="tr-TR"/>
          </w:rPr>
          <w:t>2</w:t>
        </w:r>
        <w:r>
          <w:rPr>
            <w:noProof/>
            <w:lang w:bidi="tr-T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7AA8" w:rsidRDefault="00417AA8" w:rsidP="00F534FB">
      <w:pPr>
        <w:spacing w:after="0"/>
      </w:pPr>
      <w:r>
        <w:separator/>
      </w:r>
    </w:p>
  </w:footnote>
  <w:footnote w:type="continuationSeparator" w:id="0">
    <w:p w:rsidR="00417AA8" w:rsidRDefault="00417AA8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24B1" w:rsidRDefault="005324B1">
    <w:pPr>
      <w:pStyle w:val="stBilgi"/>
    </w:pPr>
    <w:r>
      <w:rPr>
        <w:noProof/>
        <w:lang w:eastAsia="tr-TR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F8006AA" wp14:editId="47D74FC3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1" name="Dikdörtgen 1">
                <a:extLst xmlns:a="http://schemas.openxmlformats.org/drawingml/2006/main">
                  <a:ext uri="{C183D7F6-B498-43B3-948B-1728B52AA6E4}">
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14A123" id="Dikdörtgen 1" o:spid="_x0000_s1026" style="position:absolute;margin-left:560.8pt;margin-top:0;width:612pt;height:157.5pt;z-index:-25165516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pLS0AIAANwFAAAOAAAAZHJzL2Uyb0RvYy54bWysVMlu2zAQvRfoPxC8O5IVOXaMyIGXuigQ&#10;JEGTImeaoiyiFMmStGWn6G/1B/pjHVJLlgY9FL1IM5z1zXZxeagE2jNjuZIZHp7EGDFJVc7lNsNf&#10;7teDCUbWEZkToSTL8JFZfDl7/+6i1lOWqFKJnBkETqSd1jrDpXN6GkWWlqwi9kRpJkFYKFMRB6zZ&#10;RrkhNXivRJTE8VlUK5NroyizFl5XjRDPgv+iYNTdFIVlDokMQ24ufE34bvw3ml2Q6dYQXXLapkH+&#10;IYuKcAlBe1cr4gjaGf6Hq4pTo6wq3AlVVaSKglMWMACaYfwKzV1JNAtYoDhW92Wy/88tvd7fGsRz&#10;6B1GklTQohX/mv/6adyWSTQMoNjBXVnn4QHVwPq+HE5OV+P12WCRnk8G6enidHCeThaD4TiZLEbJ&#10;fH72If3hyxsFq2Af1dpOQ0Tfn0De6VsDSp6zQPoYh8JU/g/FQYfQqWPfKR+fwuN4PE7SGBpKQQZz&#10;ECej0EsI1plrY91HpirkiQwbGIUAhuwhlyavTsVHs0rwfM2FCIwfP7YUBu0JDM5mm7RIXmgJ6XWl&#10;8laNQ/8SQDZYAip3FMzrCfmZFVBpyD4JiYQZfwpCKGXSNQW3JclZE3sE4DpovUWoanDoPRcQv/fd&#10;OngJoPPdZNnqe1MWVqQ3jv+WWGPcW4TISrreuOJSmbccCEDVRm70uyI1pfFV2qj8CHNoVLOgVtM1&#10;h7ZdEetuiYGNhFbDlXE38CmEqjOsWgqjUpnHt969PiwKSDGqYcMzbL/tiGEYiU8SVuh8mKb+JAQm&#10;HY0TYMxzyea5RO6qpYJZgDWB7ALp9Z3oyMKo6gGO0dxHBRGRFGJnmDrTMUvXXB44Z5TN50ENzoAm&#10;7kreaeqd+6r6sbw/PBCj29l1MPbXqrsGZPpqhBtdbynVfOdUwcN8P9W1rTeckDA47bnzN+o5H7Se&#10;jvLsNwAAAP//AwBQSwMEFAAGAAgAAAAhAMSBS1XcAAAABgEAAA8AAABkcnMvZG93bnJldi54bWxM&#10;j8FOwzAQRO9I/IO1SNyo0xQQSuNULVIFJ1BbpF7deEmi2utgb9Pw97hc4DLSaFYzb8vF6KwYMMTO&#10;k4LpJAOBVHvTUaPgY7e+ewIRWZPR1hMq+MYIi+r6qtSF8Wfa4LDlRqQSioVW0DL3hZSxbtHpOPE9&#10;Uso+fXCakw2NNEGfU7mzMs+yR+l0R2mh1T0+t1gftyenYP+1fGnewmx4dfV6dTQ7uWL7rtTtzbic&#10;g2Ac+e8YLvgJHarEdPAnMlFYBekR/tVLluf3yR8UzKYPGciqlP/xqx8AAAD//wMAUEsBAi0AFAAG&#10;AAgAAAAhALaDOJL+AAAA4QEAABMAAAAAAAAAAAAAAAAAAAAAAFtDb250ZW50X1R5cGVzXS54bWxQ&#10;SwECLQAUAAYACAAAACEAOP0h/9YAAACUAQAACwAAAAAAAAAAAAAAAAAvAQAAX3JlbHMvLnJlbHNQ&#10;SwECLQAUAAYACAAAACEAbw6S0tACAADcBQAADgAAAAAAAAAAAAAAAAAuAgAAZHJzL2Uyb0RvYy54&#10;bWxQSwECLQAUAAYACAAAACEAxIFLVdwAAAAGAQAADwAAAAAAAAAAAAAAAAAqBQAAZHJzL2Rvd25y&#10;ZXYueG1sUEsFBgAAAAAEAAQA8wAAADMGAAAAAA==&#10;" fillcolor="#f7f7f7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77448B" w:themeColor="accent1"/>
      </w:rPr>
    </w:lvl>
  </w:abstractNum>
  <w:abstractNum w:abstractNumId="9" w15:restartNumberingAfterBreak="0">
    <w:nsid w:val="FFFFFF89"/>
    <w:multiLevelType w:val="single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</w:abstractNum>
  <w:abstractNum w:abstractNumId="10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8168E"/>
    <w:multiLevelType w:val="multilevel"/>
    <w:tmpl w:val="D2A0CBD2"/>
    <w:lvl w:ilvl="0">
      <w:start w:val="1"/>
      <w:numFmt w:val="decimal"/>
      <w:pStyle w:val="ListeNumaras"/>
      <w:lvlText w:val="%1."/>
      <w:lvlJc w:val="left"/>
      <w:pPr>
        <w:ind w:left="360" w:hanging="360"/>
      </w:pPr>
      <w:rPr>
        <w:rFonts w:hint="default"/>
        <w:color w:val="77448B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1D36168"/>
    <w:multiLevelType w:val="multilevel"/>
    <w:tmpl w:val="510E1954"/>
    <w:lvl w:ilvl="0">
      <w:start w:val="1"/>
      <w:numFmt w:val="bullet"/>
      <w:pStyle w:val="ListeMaddemi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10"/>
  </w:num>
  <w:num w:numId="4">
    <w:abstractNumId w:val="13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2F1"/>
    <w:rsid w:val="00002750"/>
    <w:rsid w:val="00004D4E"/>
    <w:rsid w:val="00011895"/>
    <w:rsid w:val="00013818"/>
    <w:rsid w:val="00024730"/>
    <w:rsid w:val="000348ED"/>
    <w:rsid w:val="00040CF1"/>
    <w:rsid w:val="0004158B"/>
    <w:rsid w:val="00051B9D"/>
    <w:rsid w:val="00051DFD"/>
    <w:rsid w:val="00056FE7"/>
    <w:rsid w:val="000570FF"/>
    <w:rsid w:val="00057244"/>
    <w:rsid w:val="00061C1E"/>
    <w:rsid w:val="0006454B"/>
    <w:rsid w:val="00075B13"/>
    <w:rsid w:val="00092692"/>
    <w:rsid w:val="00096203"/>
    <w:rsid w:val="000A0229"/>
    <w:rsid w:val="000E24AC"/>
    <w:rsid w:val="000E4A73"/>
    <w:rsid w:val="000F79EA"/>
    <w:rsid w:val="00134F92"/>
    <w:rsid w:val="00137DC1"/>
    <w:rsid w:val="00143224"/>
    <w:rsid w:val="00145B33"/>
    <w:rsid w:val="001468F3"/>
    <w:rsid w:val="00151222"/>
    <w:rsid w:val="00152C3A"/>
    <w:rsid w:val="001539C4"/>
    <w:rsid w:val="00162BEE"/>
    <w:rsid w:val="00171E1B"/>
    <w:rsid w:val="00182F07"/>
    <w:rsid w:val="001858BD"/>
    <w:rsid w:val="00192573"/>
    <w:rsid w:val="00194A3D"/>
    <w:rsid w:val="00197261"/>
    <w:rsid w:val="001A2A99"/>
    <w:rsid w:val="001A6641"/>
    <w:rsid w:val="001B0811"/>
    <w:rsid w:val="001B3B5F"/>
    <w:rsid w:val="001B720C"/>
    <w:rsid w:val="001C0DEE"/>
    <w:rsid w:val="001C3957"/>
    <w:rsid w:val="001C46E5"/>
    <w:rsid w:val="001E08A4"/>
    <w:rsid w:val="0020735F"/>
    <w:rsid w:val="002146F8"/>
    <w:rsid w:val="00215593"/>
    <w:rsid w:val="00217917"/>
    <w:rsid w:val="002372E8"/>
    <w:rsid w:val="0023768B"/>
    <w:rsid w:val="0025163F"/>
    <w:rsid w:val="00254330"/>
    <w:rsid w:val="00260F01"/>
    <w:rsid w:val="00275C94"/>
    <w:rsid w:val="00277638"/>
    <w:rsid w:val="0028164F"/>
    <w:rsid w:val="002823BE"/>
    <w:rsid w:val="00297ED0"/>
    <w:rsid w:val="002A4EDA"/>
    <w:rsid w:val="002B01E3"/>
    <w:rsid w:val="002B3FC8"/>
    <w:rsid w:val="002C4409"/>
    <w:rsid w:val="002F10E7"/>
    <w:rsid w:val="002F69E4"/>
    <w:rsid w:val="00300A98"/>
    <w:rsid w:val="0030724A"/>
    <w:rsid w:val="00316CE4"/>
    <w:rsid w:val="00323C3F"/>
    <w:rsid w:val="003279A4"/>
    <w:rsid w:val="00337114"/>
    <w:rsid w:val="0035004C"/>
    <w:rsid w:val="003571C8"/>
    <w:rsid w:val="00383057"/>
    <w:rsid w:val="0039703C"/>
    <w:rsid w:val="003974BB"/>
    <w:rsid w:val="003A091E"/>
    <w:rsid w:val="003E5D64"/>
    <w:rsid w:val="00403149"/>
    <w:rsid w:val="004037EF"/>
    <w:rsid w:val="00405BAD"/>
    <w:rsid w:val="004113D8"/>
    <w:rsid w:val="00416463"/>
    <w:rsid w:val="00417AA8"/>
    <w:rsid w:val="00423827"/>
    <w:rsid w:val="00437B8B"/>
    <w:rsid w:val="00465113"/>
    <w:rsid w:val="00467F3F"/>
    <w:rsid w:val="004727C2"/>
    <w:rsid w:val="00476144"/>
    <w:rsid w:val="004915EA"/>
    <w:rsid w:val="004A4493"/>
    <w:rsid w:val="004B07E9"/>
    <w:rsid w:val="004B6A2A"/>
    <w:rsid w:val="004C0172"/>
    <w:rsid w:val="004C1AF6"/>
    <w:rsid w:val="004C389B"/>
    <w:rsid w:val="004C5C49"/>
    <w:rsid w:val="004D0521"/>
    <w:rsid w:val="004D128F"/>
    <w:rsid w:val="004D3EB1"/>
    <w:rsid w:val="004D465D"/>
    <w:rsid w:val="004E1465"/>
    <w:rsid w:val="004E22F1"/>
    <w:rsid w:val="004E2794"/>
    <w:rsid w:val="004E77A5"/>
    <w:rsid w:val="004F1057"/>
    <w:rsid w:val="004F199F"/>
    <w:rsid w:val="005106C0"/>
    <w:rsid w:val="005247B7"/>
    <w:rsid w:val="005324B1"/>
    <w:rsid w:val="005372FA"/>
    <w:rsid w:val="00556337"/>
    <w:rsid w:val="005611C3"/>
    <w:rsid w:val="00562422"/>
    <w:rsid w:val="00565B06"/>
    <w:rsid w:val="00574328"/>
    <w:rsid w:val="00575C01"/>
    <w:rsid w:val="00581515"/>
    <w:rsid w:val="00582623"/>
    <w:rsid w:val="005826C2"/>
    <w:rsid w:val="0059085F"/>
    <w:rsid w:val="005A459B"/>
    <w:rsid w:val="005A74EC"/>
    <w:rsid w:val="005B3D67"/>
    <w:rsid w:val="005B437C"/>
    <w:rsid w:val="005D0108"/>
    <w:rsid w:val="005E088C"/>
    <w:rsid w:val="005E6E43"/>
    <w:rsid w:val="005F4455"/>
    <w:rsid w:val="006104FF"/>
    <w:rsid w:val="00614B7C"/>
    <w:rsid w:val="0062239B"/>
    <w:rsid w:val="00625B8A"/>
    <w:rsid w:val="00644D4E"/>
    <w:rsid w:val="00646D01"/>
    <w:rsid w:val="00663536"/>
    <w:rsid w:val="006648D4"/>
    <w:rsid w:val="00673F18"/>
    <w:rsid w:val="00676CEB"/>
    <w:rsid w:val="00683A86"/>
    <w:rsid w:val="0069300B"/>
    <w:rsid w:val="006A4C72"/>
    <w:rsid w:val="006D65F8"/>
    <w:rsid w:val="006F4D23"/>
    <w:rsid w:val="007175B9"/>
    <w:rsid w:val="007215A9"/>
    <w:rsid w:val="007253E8"/>
    <w:rsid w:val="00735140"/>
    <w:rsid w:val="0073645E"/>
    <w:rsid w:val="007366E5"/>
    <w:rsid w:val="00745196"/>
    <w:rsid w:val="0075360B"/>
    <w:rsid w:val="00755346"/>
    <w:rsid w:val="00776E3A"/>
    <w:rsid w:val="007850D1"/>
    <w:rsid w:val="007857C8"/>
    <w:rsid w:val="00785FEB"/>
    <w:rsid w:val="00785FF6"/>
    <w:rsid w:val="00790E98"/>
    <w:rsid w:val="007A0F44"/>
    <w:rsid w:val="007A729F"/>
    <w:rsid w:val="007B3F4F"/>
    <w:rsid w:val="007C0E0E"/>
    <w:rsid w:val="007C153D"/>
    <w:rsid w:val="007C333C"/>
    <w:rsid w:val="007C34A8"/>
    <w:rsid w:val="007E7052"/>
    <w:rsid w:val="007F71A4"/>
    <w:rsid w:val="008030EE"/>
    <w:rsid w:val="00812148"/>
    <w:rsid w:val="00814B43"/>
    <w:rsid w:val="00814FA5"/>
    <w:rsid w:val="0083016A"/>
    <w:rsid w:val="00846AAE"/>
    <w:rsid w:val="00867081"/>
    <w:rsid w:val="008978E8"/>
    <w:rsid w:val="008A02C4"/>
    <w:rsid w:val="008A49A0"/>
    <w:rsid w:val="008A6538"/>
    <w:rsid w:val="008D4FC8"/>
    <w:rsid w:val="008D5A80"/>
    <w:rsid w:val="008E5483"/>
    <w:rsid w:val="008F4532"/>
    <w:rsid w:val="00933CCA"/>
    <w:rsid w:val="0093795C"/>
    <w:rsid w:val="009411E8"/>
    <w:rsid w:val="00952C89"/>
    <w:rsid w:val="009540F4"/>
    <w:rsid w:val="00956B75"/>
    <w:rsid w:val="009918BB"/>
    <w:rsid w:val="009931F7"/>
    <w:rsid w:val="00994768"/>
    <w:rsid w:val="009A3F4C"/>
    <w:rsid w:val="009B4952"/>
    <w:rsid w:val="009C63EE"/>
    <w:rsid w:val="009D0878"/>
    <w:rsid w:val="009D449D"/>
    <w:rsid w:val="009E62E6"/>
    <w:rsid w:val="009E65EC"/>
    <w:rsid w:val="009F2058"/>
    <w:rsid w:val="009F391D"/>
    <w:rsid w:val="00A1144C"/>
    <w:rsid w:val="00A1329C"/>
    <w:rsid w:val="00A25023"/>
    <w:rsid w:val="00A2760D"/>
    <w:rsid w:val="00A42CE4"/>
    <w:rsid w:val="00A56B81"/>
    <w:rsid w:val="00A6314E"/>
    <w:rsid w:val="00A77B4D"/>
    <w:rsid w:val="00A8052D"/>
    <w:rsid w:val="00A9077F"/>
    <w:rsid w:val="00AA04BD"/>
    <w:rsid w:val="00AA276C"/>
    <w:rsid w:val="00AB673E"/>
    <w:rsid w:val="00AC7C34"/>
    <w:rsid w:val="00AD121E"/>
    <w:rsid w:val="00AD518A"/>
    <w:rsid w:val="00AD6216"/>
    <w:rsid w:val="00AE2F61"/>
    <w:rsid w:val="00AE313B"/>
    <w:rsid w:val="00AE7650"/>
    <w:rsid w:val="00B112B1"/>
    <w:rsid w:val="00B1221A"/>
    <w:rsid w:val="00B204FE"/>
    <w:rsid w:val="00B25746"/>
    <w:rsid w:val="00B47E1E"/>
    <w:rsid w:val="00B54661"/>
    <w:rsid w:val="00B55487"/>
    <w:rsid w:val="00B763B5"/>
    <w:rsid w:val="00B90654"/>
    <w:rsid w:val="00B91175"/>
    <w:rsid w:val="00BA71B3"/>
    <w:rsid w:val="00BB34BE"/>
    <w:rsid w:val="00BC0E1A"/>
    <w:rsid w:val="00BC1472"/>
    <w:rsid w:val="00BD2DD6"/>
    <w:rsid w:val="00BD55EE"/>
    <w:rsid w:val="00BE0278"/>
    <w:rsid w:val="00C0155C"/>
    <w:rsid w:val="00C3233C"/>
    <w:rsid w:val="00C35C81"/>
    <w:rsid w:val="00C3763A"/>
    <w:rsid w:val="00C60281"/>
    <w:rsid w:val="00C779DA"/>
    <w:rsid w:val="00C814F7"/>
    <w:rsid w:val="00C81C04"/>
    <w:rsid w:val="00C91B4B"/>
    <w:rsid w:val="00C93DE1"/>
    <w:rsid w:val="00CA1ED0"/>
    <w:rsid w:val="00CA2E0A"/>
    <w:rsid w:val="00CB3192"/>
    <w:rsid w:val="00CC1E5C"/>
    <w:rsid w:val="00CD1043"/>
    <w:rsid w:val="00CE2C76"/>
    <w:rsid w:val="00D046EF"/>
    <w:rsid w:val="00D22E33"/>
    <w:rsid w:val="00D35BBD"/>
    <w:rsid w:val="00D37FAD"/>
    <w:rsid w:val="00D5184A"/>
    <w:rsid w:val="00D5627D"/>
    <w:rsid w:val="00D6600D"/>
    <w:rsid w:val="00D70757"/>
    <w:rsid w:val="00D728D5"/>
    <w:rsid w:val="00D73C98"/>
    <w:rsid w:val="00D77483"/>
    <w:rsid w:val="00D7797C"/>
    <w:rsid w:val="00D83EA1"/>
    <w:rsid w:val="00D85CA4"/>
    <w:rsid w:val="00DA7EA7"/>
    <w:rsid w:val="00DB0B61"/>
    <w:rsid w:val="00DD2D34"/>
    <w:rsid w:val="00DD467E"/>
    <w:rsid w:val="00DE136D"/>
    <w:rsid w:val="00DE4136"/>
    <w:rsid w:val="00DE4550"/>
    <w:rsid w:val="00DE6534"/>
    <w:rsid w:val="00DF0F24"/>
    <w:rsid w:val="00DF7CF5"/>
    <w:rsid w:val="00DF7F4F"/>
    <w:rsid w:val="00E066EE"/>
    <w:rsid w:val="00E07D28"/>
    <w:rsid w:val="00E30CB9"/>
    <w:rsid w:val="00E379DC"/>
    <w:rsid w:val="00E46808"/>
    <w:rsid w:val="00E5521B"/>
    <w:rsid w:val="00E61D86"/>
    <w:rsid w:val="00E61FB1"/>
    <w:rsid w:val="00E63862"/>
    <w:rsid w:val="00E665C1"/>
    <w:rsid w:val="00E72DA3"/>
    <w:rsid w:val="00E97BD9"/>
    <w:rsid w:val="00ED26CD"/>
    <w:rsid w:val="00EE0848"/>
    <w:rsid w:val="00F03B1E"/>
    <w:rsid w:val="00F03F2C"/>
    <w:rsid w:val="00F1202D"/>
    <w:rsid w:val="00F217AB"/>
    <w:rsid w:val="00F3376F"/>
    <w:rsid w:val="00F35A06"/>
    <w:rsid w:val="00F435D3"/>
    <w:rsid w:val="00F46425"/>
    <w:rsid w:val="00F5078D"/>
    <w:rsid w:val="00F534FB"/>
    <w:rsid w:val="00F56FFE"/>
    <w:rsid w:val="00F904FC"/>
    <w:rsid w:val="00F935BF"/>
    <w:rsid w:val="00F94EB5"/>
    <w:rsid w:val="00FA4359"/>
    <w:rsid w:val="00FA4C84"/>
    <w:rsid w:val="00FB0F18"/>
    <w:rsid w:val="00FE18B2"/>
    <w:rsid w:val="00FE53BB"/>
    <w:rsid w:val="00F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80065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4C4C4C" w:themeColor="text2" w:themeTint="BF"/>
        <w:sz w:val="22"/>
        <w:szCs w:val="22"/>
        <w:lang w:val="tr-TR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6CE4"/>
  </w:style>
  <w:style w:type="paragraph" w:styleId="Balk1">
    <w:name w:val="heading 1"/>
    <w:basedOn w:val="Normal"/>
    <w:link w:val="Balk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paragraph" w:styleId="Balk2">
    <w:name w:val="heading 2"/>
    <w:basedOn w:val="Normal"/>
    <w:link w:val="Balk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paragraph" w:styleId="Balk3">
    <w:name w:val="heading 3"/>
    <w:basedOn w:val="Normal"/>
    <w:link w:val="Balk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MakroMetni">
    <w:name w:val="macro"/>
    <w:link w:val="MakroMetni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3B2245" w:themeColor="accent1" w:themeShade="8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semiHidden/>
    <w:rsid w:val="002B3FC8"/>
    <w:rPr>
      <w:rFonts w:ascii="Consolas" w:hAnsi="Consolas"/>
      <w:b/>
      <w:color w:val="3B2245" w:themeColor="accent1" w:themeShade="80"/>
      <w:szCs w:val="20"/>
    </w:rPr>
  </w:style>
  <w:style w:type="character" w:styleId="YerTutucuMetni">
    <w:name w:val="Placeholder Text"/>
    <w:basedOn w:val="VarsaylanParagrafYazTipi"/>
    <w:uiPriority w:val="99"/>
    <w:semiHidden/>
    <w:rsid w:val="008978E8"/>
    <w:rPr>
      <w:color w:val="808080"/>
    </w:rPr>
  </w:style>
  <w:style w:type="paragraph" w:styleId="KonuBal">
    <w:name w:val="Title"/>
    <w:basedOn w:val="Normal"/>
    <w:link w:val="KonuBalChar"/>
    <w:uiPriority w:val="1"/>
    <w:qFormat/>
    <w:rsid w:val="00E5521B"/>
    <w:pPr>
      <w:spacing w:after="0"/>
      <w:contextualSpacing/>
    </w:pPr>
    <w:rPr>
      <w:rFonts w:eastAsiaTheme="majorEastAsia" w:cstheme="majorBidi"/>
      <w:caps/>
      <w:color w:val="111111" w:themeColor="text2"/>
      <w:kern w:val="28"/>
      <w:sz w:val="6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"/>
    <w:rsid w:val="00E5521B"/>
    <w:rPr>
      <w:rFonts w:eastAsiaTheme="majorEastAsia" w:cstheme="majorBidi"/>
      <w:caps/>
      <w:color w:val="111111" w:themeColor="text2"/>
      <w:kern w:val="28"/>
      <w:sz w:val="66"/>
      <w:szCs w:val="56"/>
    </w:rPr>
  </w:style>
  <w:style w:type="table" w:styleId="TabloKlavuzu">
    <w:name w:val="Table Grid"/>
    <w:basedOn w:val="NormalTablo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81515"/>
    <w:rPr>
      <w:rFonts w:ascii="Segoe UI" w:hAnsi="Segoe UI" w:cs="Segoe UI"/>
      <w:szCs w:val="18"/>
    </w:rPr>
  </w:style>
  <w:style w:type="paragraph" w:styleId="stBilgi">
    <w:name w:val="header"/>
    <w:basedOn w:val="Normal"/>
    <w:link w:val="stBilgiChar"/>
    <w:uiPriority w:val="99"/>
    <w:unhideWhenUsed/>
    <w:rsid w:val="005B437C"/>
    <w:pPr>
      <w:spacing w:after="0"/>
    </w:pPr>
  </w:style>
  <w:style w:type="paragraph" w:customStyle="1" w:styleId="letiimBilgileri">
    <w:name w:val="İletişim Bilgileri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stBilgiChar">
    <w:name w:val="Üst Bilgi Char"/>
    <w:basedOn w:val="VarsaylanParagrafYazTipi"/>
    <w:link w:val="stBilgi"/>
    <w:uiPriority w:val="99"/>
    <w:rsid w:val="005B437C"/>
  </w:style>
  <w:style w:type="paragraph" w:styleId="AltBilgi">
    <w:name w:val="footer"/>
    <w:basedOn w:val="Normal"/>
    <w:link w:val="AltBilgiChar"/>
    <w:uiPriority w:val="99"/>
    <w:unhideWhenUsed/>
    <w:rsid w:val="00297ED0"/>
    <w:pPr>
      <w:spacing w:after="0"/>
    </w:pPr>
  </w:style>
  <w:style w:type="character" w:customStyle="1" w:styleId="AltBilgiChar">
    <w:name w:val="Alt Bilgi Char"/>
    <w:basedOn w:val="VarsaylanParagrafYazTipi"/>
    <w:link w:val="AltBilgi"/>
    <w:uiPriority w:val="99"/>
    <w:rsid w:val="00297ED0"/>
  </w:style>
  <w:style w:type="character" w:customStyle="1" w:styleId="Balk2Char">
    <w:name w:val="Başlık 2 Char"/>
    <w:basedOn w:val="VarsaylanParagrafYazTipi"/>
    <w:link w:val="Balk2"/>
    <w:uiPriority w:val="9"/>
    <w:rsid w:val="004037EF"/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character" w:customStyle="1" w:styleId="Balk1Char">
    <w:name w:val="Başlık 1 Char"/>
    <w:basedOn w:val="VarsaylanParagrafYazTipi"/>
    <w:link w:val="Balk1"/>
    <w:uiPriority w:val="9"/>
    <w:rsid w:val="00565B06"/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eNumaras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oKlavuzuAk">
    <w:name w:val="Grid Table Light"/>
    <w:basedOn w:val="NormalTablo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eMaddemi">
    <w:name w:val="List Bullet"/>
    <w:basedOn w:val="Normal"/>
    <w:uiPriority w:val="11"/>
    <w:qFormat/>
    <w:rsid w:val="00057244"/>
    <w:pPr>
      <w:numPr>
        <w:numId w:val="14"/>
      </w:numPr>
      <w:spacing w:line="259" w:lineRule="auto"/>
      <w:contextualSpacing/>
    </w:pPr>
  </w:style>
  <w:style w:type="character" w:styleId="Vurgu">
    <w:name w:val="Emphasis"/>
    <w:basedOn w:val="VarsaylanParagrafYazTipi"/>
    <w:uiPriority w:val="11"/>
    <w:qFormat/>
    <w:rsid w:val="00D73C98"/>
    <w:rPr>
      <w:b w:val="0"/>
      <w:iCs/>
      <w:color w:val="4C4C4C" w:themeColor="text2" w:themeTint="BF"/>
      <w:sz w:val="26"/>
    </w:rPr>
  </w:style>
  <w:style w:type="paragraph" w:styleId="Altyaz">
    <w:name w:val="Subtitle"/>
    <w:basedOn w:val="Normal"/>
    <w:link w:val="Altyaz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customStyle="1" w:styleId="AltyazChar">
    <w:name w:val="Altyazı Char"/>
    <w:basedOn w:val="VarsaylanParagrafYazTipi"/>
    <w:link w:val="Altyaz"/>
    <w:uiPriority w:val="2"/>
    <w:rsid w:val="00092692"/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styleId="KitapBal">
    <w:name w:val="Book Title"/>
    <w:basedOn w:val="VarsaylanParagrafYazTipi"/>
    <w:uiPriority w:val="33"/>
    <w:semiHidden/>
    <w:unhideWhenUsed/>
    <w:rsid w:val="00581515"/>
    <w:rPr>
      <w:b/>
      <w:bCs/>
      <w:i/>
      <w:iCs/>
      <w:spacing w:val="0"/>
    </w:rPr>
  </w:style>
  <w:style w:type="character" w:styleId="GlBavuru">
    <w:name w:val="Intense Reference"/>
    <w:basedOn w:val="VarsaylanParagrafYazTipi"/>
    <w:uiPriority w:val="32"/>
    <w:semiHidden/>
    <w:unhideWhenUsed/>
    <w:rsid w:val="00581515"/>
    <w:rPr>
      <w:b/>
      <w:bCs/>
      <w:caps w:val="0"/>
      <w:smallCaps/>
      <w:color w:val="77448B" w:themeColor="accent1"/>
      <w:spacing w:val="0"/>
    </w:rPr>
  </w:style>
  <w:style w:type="paragraph" w:styleId="GlAlnt">
    <w:name w:val="Intense Quote"/>
    <w:basedOn w:val="Normal"/>
    <w:next w:val="Normal"/>
    <w:link w:val="GlAlntChar"/>
    <w:uiPriority w:val="30"/>
    <w:semiHidden/>
    <w:unhideWhenUsed/>
    <w:rsid w:val="00581515"/>
    <w:pPr>
      <w:pBdr>
        <w:top w:val="single" w:sz="4" w:space="10" w:color="77448B" w:themeColor="accent1"/>
        <w:bottom w:val="single" w:sz="4" w:space="10" w:color="77448B" w:themeColor="accent1"/>
      </w:pBdr>
      <w:spacing w:before="360" w:after="360"/>
      <w:jc w:val="center"/>
    </w:pPr>
    <w:rPr>
      <w:i/>
      <w:iCs/>
      <w:color w:val="77448B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semiHidden/>
    <w:rsid w:val="00581515"/>
    <w:rPr>
      <w:i/>
      <w:iCs/>
      <w:color w:val="77448B" w:themeColor="accent1"/>
    </w:rPr>
  </w:style>
  <w:style w:type="paragraph" w:styleId="Alnt">
    <w:name w:val="Quote"/>
    <w:basedOn w:val="Normal"/>
    <w:next w:val="Normal"/>
    <w:link w:val="Alnt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semiHidden/>
    <w:rsid w:val="00581515"/>
    <w:rPr>
      <w:i/>
      <w:iCs/>
      <w:color w:val="404040" w:themeColor="text1" w:themeTint="BF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Balk8Char">
    <w:name w:val="Başlık 8 Char"/>
    <w:basedOn w:val="VarsaylanParagrafYazTipi"/>
    <w:link w:val="Balk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111111" w:themeColor="text2"/>
      <w:szCs w:val="18"/>
    </w:rPr>
  </w:style>
  <w:style w:type="paragraph" w:styleId="GvdeMetni3">
    <w:name w:val="Body Text 3"/>
    <w:basedOn w:val="Normal"/>
    <w:link w:val="GvdeMetni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semiHidden/>
    <w:rsid w:val="00581515"/>
    <w:rPr>
      <w:szCs w:val="16"/>
    </w:rPr>
  </w:style>
  <w:style w:type="paragraph" w:styleId="GvdeMetniGirintisi3">
    <w:name w:val="Body Text Indent 3"/>
    <w:basedOn w:val="Normal"/>
    <w:link w:val="GvdeMetniGirintisi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GvdeMetniGirintisi3Char">
    <w:name w:val="Gövde Metni Girintisi 3 Char"/>
    <w:basedOn w:val="VarsaylanParagrafYazTipi"/>
    <w:link w:val="GvdeMetniGirintisi3"/>
    <w:uiPriority w:val="99"/>
    <w:semiHidden/>
    <w:rsid w:val="00581515"/>
    <w:rPr>
      <w:szCs w:val="16"/>
    </w:rPr>
  </w:style>
  <w:style w:type="character" w:styleId="AklamaBavurusu">
    <w:name w:val="annotation reference"/>
    <w:basedOn w:val="VarsaylanParagrafYazTipi"/>
    <w:uiPriority w:val="99"/>
    <w:semiHidden/>
    <w:unhideWhenUsed/>
    <w:rsid w:val="00581515"/>
    <w:rPr>
      <w:sz w:val="22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581515"/>
    <w:rPr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581515"/>
    <w:rPr>
      <w:szCs w:val="20"/>
    </w:rPr>
  </w:style>
  <w:style w:type="paragraph" w:styleId="BelgeBalantlar">
    <w:name w:val="Document Map"/>
    <w:basedOn w:val="Normal"/>
    <w:link w:val="BelgeBalantlar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BelgeBalantlarChar">
    <w:name w:val="Belge Bağlantıları Char"/>
    <w:basedOn w:val="VarsaylanParagrafYazTipi"/>
    <w:link w:val="BelgeBalantlar"/>
    <w:uiPriority w:val="99"/>
    <w:semiHidden/>
    <w:rsid w:val="00581515"/>
    <w:rPr>
      <w:rFonts w:ascii="Segoe UI" w:hAnsi="Segoe UI" w:cs="Segoe UI"/>
      <w:szCs w:val="16"/>
    </w:rPr>
  </w:style>
  <w:style w:type="paragraph" w:styleId="SonnotMetni">
    <w:name w:val="endnote text"/>
    <w:basedOn w:val="Normal"/>
    <w:link w:val="SonnotMetni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SonnotMetniChar">
    <w:name w:val="Sonnot Metni Char"/>
    <w:basedOn w:val="VarsaylanParagrafYazTipi"/>
    <w:link w:val="SonnotMetni"/>
    <w:uiPriority w:val="99"/>
    <w:semiHidden/>
    <w:rsid w:val="00581515"/>
    <w:rPr>
      <w:szCs w:val="20"/>
    </w:rPr>
  </w:style>
  <w:style w:type="paragraph" w:styleId="ZarfD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DipnotMetni">
    <w:name w:val="footnote text"/>
    <w:basedOn w:val="Normal"/>
    <w:link w:val="DipnotMetni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581515"/>
    <w:rPr>
      <w:szCs w:val="20"/>
    </w:rPr>
  </w:style>
  <w:style w:type="character" w:styleId="HTMLKlavye">
    <w:name w:val="HTML Keyboard"/>
    <w:basedOn w:val="VarsaylanParagrafYazTipi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Kodu">
    <w:name w:val="HTML Code"/>
    <w:basedOn w:val="VarsaylanParagrafYazTipi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581515"/>
    <w:rPr>
      <w:rFonts w:ascii="Consolas" w:hAnsi="Consolas"/>
      <w:szCs w:val="20"/>
    </w:rPr>
  </w:style>
  <w:style w:type="character" w:styleId="HTMLDaktilo">
    <w:name w:val="HTML Typewriter"/>
    <w:basedOn w:val="VarsaylanParagrafYazTipi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DzMetin">
    <w:name w:val="Plain Text"/>
    <w:basedOn w:val="Normal"/>
    <w:link w:val="DzMetin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DzMetinChar">
    <w:name w:val="Düz Metin Char"/>
    <w:basedOn w:val="VarsaylanParagrafYazTipi"/>
    <w:link w:val="DzMetin"/>
    <w:uiPriority w:val="99"/>
    <w:semiHidden/>
    <w:rsid w:val="00581515"/>
    <w:rPr>
      <w:rFonts w:ascii="Consolas" w:hAnsi="Consolas"/>
      <w:szCs w:val="21"/>
    </w:rPr>
  </w:style>
  <w:style w:type="table" w:styleId="DzTablo2">
    <w:name w:val="Plain Table 2"/>
    <w:basedOn w:val="NormalTablo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Simgeler">
    <w:name w:val="Simgeler"/>
    <w:basedOn w:val="Normal"/>
    <w:uiPriority w:val="4"/>
    <w:qFormat/>
    <w:rsid w:val="00BD2DD6"/>
    <w:pPr>
      <w:spacing w:after="20"/>
      <w:jc w:val="center"/>
    </w:p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1B720C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1B720C"/>
    <w:rPr>
      <w:b/>
      <w:bCs/>
      <w:szCs w:val="20"/>
    </w:rPr>
  </w:style>
  <w:style w:type="character" w:styleId="Kpr">
    <w:name w:val="Hyperlink"/>
    <w:basedOn w:val="VarsaylanParagrafYazTipi"/>
    <w:uiPriority w:val="99"/>
    <w:unhideWhenUsed/>
    <w:rsid w:val="00151222"/>
    <w:rPr>
      <w:color w:val="886288" w:themeColor="hyperlink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151222"/>
    <w:rPr>
      <w:color w:val="806C0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linkedin.com/in/rumeysa-arslan-570820349" TargetMode="Externa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mey\AppData\Roaming\Microsoft\Templates\&#214;&#287;renci%20&#214;zge&#231;mi&#351;i%20(Modern%20tasar&#305;m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5CE7C80ABEB4F85B19003469E2CD342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556A53B3-CB6E-4E6F-8BCF-9A604BD9D0BA}"/>
      </w:docPartPr>
      <w:docPartBody>
        <w:p w:rsidR="00000000" w:rsidRDefault="00373E40">
          <w:pPr>
            <w:pStyle w:val="55CE7C80ABEB4F85B19003469E2CD342"/>
          </w:pPr>
          <w:r w:rsidRPr="009D0878">
            <w:rPr>
              <w:lang w:bidi="tr-TR"/>
            </w:rPr>
            <w:t>Adres</w:t>
          </w:r>
        </w:p>
      </w:docPartBody>
    </w:docPart>
    <w:docPart>
      <w:docPartPr>
        <w:name w:val="E36C18E044F2448FB759689A4CA84C65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D4184A9A-B44B-45A9-AEDB-B6BFB05524E7}"/>
      </w:docPartPr>
      <w:docPartBody>
        <w:p w:rsidR="00000000" w:rsidRDefault="00373E40">
          <w:pPr>
            <w:pStyle w:val="E36C18E044F2448FB759689A4CA84C65"/>
          </w:pPr>
          <w:r w:rsidRPr="009D0878">
            <w:rPr>
              <w:lang w:bidi="tr-TR"/>
            </w:rPr>
            <w:t>Telefon</w:t>
          </w:r>
        </w:p>
      </w:docPartBody>
    </w:docPart>
    <w:docPart>
      <w:docPartPr>
        <w:name w:val="97614DBA0C52497083F2E9B3946CB0E9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8B27473-B1B8-4640-B08C-BEB64B41E4CD}"/>
      </w:docPartPr>
      <w:docPartBody>
        <w:p w:rsidR="00000000" w:rsidRDefault="00373E40">
          <w:pPr>
            <w:pStyle w:val="97614DBA0C52497083F2E9B3946CB0E9"/>
          </w:pPr>
          <w:r w:rsidRPr="009D0878">
            <w:rPr>
              <w:lang w:bidi="tr-TR"/>
            </w:rPr>
            <w:t>E-posta</w:t>
          </w:r>
        </w:p>
      </w:docPartBody>
    </w:docPart>
    <w:docPart>
      <w:docPartPr>
        <w:name w:val="963E63F0F1EC49E89899E15849D4FCC4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47F548F-F604-4E26-9C8F-9E0A52F31A8C}"/>
      </w:docPartPr>
      <w:docPartBody>
        <w:p w:rsidR="00000000" w:rsidRDefault="00373E40">
          <w:pPr>
            <w:pStyle w:val="963E63F0F1EC49E89899E15849D4FCC4"/>
          </w:pPr>
          <w:r w:rsidRPr="009D0878">
            <w:rPr>
              <w:lang w:bidi="tr-TR"/>
            </w:rPr>
            <w:t>Twitter/Blog/Portföy</w:t>
          </w:r>
        </w:p>
      </w:docPartBody>
    </w:docPart>
    <w:docPart>
      <w:docPartPr>
        <w:name w:val="91F969ED78464D0EB624C1D557A94B83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D369D676-9E5F-4C52-9991-1F1B210DD49E}"/>
      </w:docPartPr>
      <w:docPartBody>
        <w:p w:rsidR="00000000" w:rsidRDefault="00373E40">
          <w:pPr>
            <w:pStyle w:val="91F969ED78464D0EB624C1D557A94B83"/>
          </w:pPr>
          <w:r w:rsidRPr="00565B06">
            <w:rPr>
              <w:lang w:bidi="tr-TR"/>
            </w:rPr>
            <w:t>Eğitim</w:t>
          </w:r>
        </w:p>
      </w:docPartBody>
    </w:docPart>
    <w:docPart>
      <w:docPartPr>
        <w:name w:val="37E147677E1341BC9EDC0B9D5505560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01C63EA-3311-4B79-97B7-4AB9872ED8CD}"/>
      </w:docPartPr>
      <w:docPartBody>
        <w:p w:rsidR="00000000" w:rsidRDefault="00373E40">
          <w:pPr>
            <w:pStyle w:val="37E147677E1341BC9EDC0B9D5505560B"/>
          </w:pPr>
          <w:r w:rsidRPr="00565B06">
            <w:rPr>
              <w:lang w:bidi="tr-TR"/>
            </w:rPr>
            <w:t>Derece</w:t>
          </w:r>
        </w:p>
      </w:docPartBody>
    </w:docPart>
    <w:docPart>
      <w:docPartPr>
        <w:name w:val="2EABEFED890C4142A16B91818818EE24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2F8234BA-37B0-47D1-AC24-93DBB05A8715}"/>
      </w:docPartPr>
      <w:docPartBody>
        <w:p w:rsidR="00000000" w:rsidRDefault="00373E40">
          <w:pPr>
            <w:pStyle w:val="2EABEFED890C4142A16B91818818EE24"/>
          </w:pPr>
          <w:r w:rsidRPr="00565B06">
            <w:rPr>
              <w:lang w:bidi="tr-TR"/>
            </w:rPr>
            <w:t>Derece</w:t>
          </w:r>
        </w:p>
      </w:docPartBody>
    </w:docPart>
    <w:docPart>
      <w:docPartPr>
        <w:name w:val="5446185649934B609C471CEF8DA8942A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5AA3A3D7-3BE4-41C7-8856-69E69BF9E834}"/>
      </w:docPartPr>
      <w:docPartBody>
        <w:p w:rsidR="00000000" w:rsidRDefault="00373E40">
          <w:pPr>
            <w:pStyle w:val="5446185649934B609C471CEF8DA8942A"/>
          </w:pPr>
          <w:r w:rsidRPr="00565B06">
            <w:rPr>
              <w:lang w:bidi="tr-TR"/>
            </w:rPr>
            <w:t>Yetenekler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E40"/>
    <w:rsid w:val="0037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B80776830131486A8D985111150DAD68">
    <w:name w:val="B80776830131486A8D985111150DAD68"/>
  </w:style>
  <w:style w:type="paragraph" w:customStyle="1" w:styleId="2E465996FEB44C959FA6CFDCC997BD11">
    <w:name w:val="2E465996FEB44C959FA6CFDCC997BD11"/>
  </w:style>
  <w:style w:type="paragraph" w:customStyle="1" w:styleId="55CE7C80ABEB4F85B19003469E2CD342">
    <w:name w:val="55CE7C80ABEB4F85B19003469E2CD342"/>
  </w:style>
  <w:style w:type="paragraph" w:customStyle="1" w:styleId="E36C18E044F2448FB759689A4CA84C65">
    <w:name w:val="E36C18E044F2448FB759689A4CA84C65"/>
  </w:style>
  <w:style w:type="paragraph" w:customStyle="1" w:styleId="97614DBA0C52497083F2E9B3946CB0E9">
    <w:name w:val="97614DBA0C52497083F2E9B3946CB0E9"/>
  </w:style>
  <w:style w:type="paragraph" w:customStyle="1" w:styleId="7851E56E2A1F4FDD98294453120C3A44">
    <w:name w:val="7851E56E2A1F4FDD98294453120C3A44"/>
  </w:style>
  <w:style w:type="paragraph" w:customStyle="1" w:styleId="963E63F0F1EC49E89899E15849D4FCC4">
    <w:name w:val="963E63F0F1EC49E89899E15849D4FCC4"/>
  </w:style>
  <w:style w:type="paragraph" w:customStyle="1" w:styleId="02225AF474CF4B94BA835E88A7F33FFF">
    <w:name w:val="02225AF474CF4B94BA835E88A7F33FFF"/>
  </w:style>
  <w:style w:type="paragraph" w:customStyle="1" w:styleId="7343252852DA457592F34854168088AF">
    <w:name w:val="7343252852DA457592F34854168088AF"/>
  </w:style>
  <w:style w:type="paragraph" w:customStyle="1" w:styleId="91F969ED78464D0EB624C1D557A94B83">
    <w:name w:val="91F969ED78464D0EB624C1D557A94B83"/>
  </w:style>
  <w:style w:type="paragraph" w:customStyle="1" w:styleId="37E147677E1341BC9EDC0B9D5505560B">
    <w:name w:val="37E147677E1341BC9EDC0B9D5505560B"/>
  </w:style>
  <w:style w:type="character" w:styleId="Vurgu">
    <w:name w:val="Emphasis"/>
    <w:basedOn w:val="VarsaylanParagrafYazTipi"/>
    <w:uiPriority w:val="11"/>
    <w:qFormat/>
    <w:rPr>
      <w:b w:val="0"/>
      <w:iCs/>
      <w:color w:val="657C9C" w:themeColor="text2" w:themeTint="BF"/>
      <w:sz w:val="26"/>
    </w:rPr>
  </w:style>
  <w:style w:type="paragraph" w:customStyle="1" w:styleId="702775498FE9486891A50F2F9C775850">
    <w:name w:val="702775498FE9486891A50F2F9C775850"/>
  </w:style>
  <w:style w:type="paragraph" w:customStyle="1" w:styleId="5CD040AD21E0499C927739FDCA586E3D">
    <w:name w:val="5CD040AD21E0499C927739FDCA586E3D"/>
  </w:style>
  <w:style w:type="paragraph" w:customStyle="1" w:styleId="AF100C6945604C10ABEDBF8C25ECC3A4">
    <w:name w:val="AF100C6945604C10ABEDBF8C25ECC3A4"/>
  </w:style>
  <w:style w:type="paragraph" w:customStyle="1" w:styleId="A94DF235DF754A568941A2BDA17CC64D">
    <w:name w:val="A94DF235DF754A568941A2BDA17CC64D"/>
  </w:style>
  <w:style w:type="paragraph" w:customStyle="1" w:styleId="2EABEFED890C4142A16B91818818EE24">
    <w:name w:val="2EABEFED890C4142A16B91818818EE24"/>
  </w:style>
  <w:style w:type="paragraph" w:customStyle="1" w:styleId="4EC9FB84F713487EABBB3548A4369C8C">
    <w:name w:val="4EC9FB84F713487EABBB3548A4369C8C"/>
  </w:style>
  <w:style w:type="paragraph" w:customStyle="1" w:styleId="A02697719F614A6E9CA78130BA66A0B5">
    <w:name w:val="A02697719F614A6E9CA78130BA66A0B5"/>
  </w:style>
  <w:style w:type="paragraph" w:customStyle="1" w:styleId="5884DB44FF1241B486E946EBD8F060B3">
    <w:name w:val="5884DB44FF1241B486E946EBD8F060B3"/>
  </w:style>
  <w:style w:type="paragraph" w:customStyle="1" w:styleId="8390822C0F3040C78AF35144D1B52766">
    <w:name w:val="8390822C0F3040C78AF35144D1B52766"/>
  </w:style>
  <w:style w:type="paragraph" w:customStyle="1" w:styleId="7E98859F66C3449894C80B6FDCEB86F5">
    <w:name w:val="7E98859F66C3449894C80B6FDCEB86F5"/>
  </w:style>
  <w:style w:type="paragraph" w:customStyle="1" w:styleId="34D21A62A21D4BB18B591FBA4EE88E8F">
    <w:name w:val="34D21A62A21D4BB18B591FBA4EE88E8F"/>
  </w:style>
  <w:style w:type="paragraph" w:customStyle="1" w:styleId="D36BF6C247C54072AE14F0150836BD3E">
    <w:name w:val="D36BF6C247C54072AE14F0150836BD3E"/>
  </w:style>
  <w:style w:type="paragraph" w:customStyle="1" w:styleId="DFA2870B87B348C48885A576706525D9">
    <w:name w:val="DFA2870B87B348C48885A576706525D9"/>
  </w:style>
  <w:style w:type="paragraph" w:customStyle="1" w:styleId="2FAF44FA0D014F4A8A0861315349079A">
    <w:name w:val="2FAF44FA0D014F4A8A0861315349079A"/>
  </w:style>
  <w:style w:type="paragraph" w:customStyle="1" w:styleId="A07E6A55C51A4CAC90ECDF95FEAAE7DE">
    <w:name w:val="A07E6A55C51A4CAC90ECDF95FEAAE7DE"/>
  </w:style>
  <w:style w:type="paragraph" w:customStyle="1" w:styleId="F12EDF3E523E4767B5CCF06F1DE8C75E">
    <w:name w:val="F12EDF3E523E4767B5CCF06F1DE8C75E"/>
  </w:style>
  <w:style w:type="paragraph" w:customStyle="1" w:styleId="0896166E0F6F4FF0A605D2179DD960A8">
    <w:name w:val="0896166E0F6F4FF0A605D2179DD960A8"/>
  </w:style>
  <w:style w:type="paragraph" w:customStyle="1" w:styleId="D62450909C7A4C2CB71EEC2EA9A085C7">
    <w:name w:val="D62450909C7A4C2CB71EEC2EA9A085C7"/>
  </w:style>
  <w:style w:type="paragraph" w:customStyle="1" w:styleId="5FC70441B4EE473BA36DD97168292B66">
    <w:name w:val="5FC70441B4EE473BA36DD97168292B66"/>
  </w:style>
  <w:style w:type="paragraph" w:customStyle="1" w:styleId="F118F8BD8B7441A890F68148CF304945">
    <w:name w:val="F118F8BD8B7441A890F68148CF304945"/>
  </w:style>
  <w:style w:type="paragraph" w:customStyle="1" w:styleId="5446185649934B609C471CEF8DA8942A">
    <w:name w:val="5446185649934B609C471CEF8DA8942A"/>
  </w:style>
  <w:style w:type="paragraph" w:customStyle="1" w:styleId="D0E83B98CBFB4FBD8C029BF3AE7A56A2">
    <w:name w:val="D0E83B98CBFB4FBD8C029BF3AE7A56A2"/>
  </w:style>
  <w:style w:type="paragraph" w:customStyle="1" w:styleId="B363B19C217D4FD3B60E4BAA22052A00">
    <w:name w:val="B363B19C217D4FD3B60E4BAA22052A00"/>
  </w:style>
  <w:style w:type="paragraph" w:customStyle="1" w:styleId="C1A36AEB6EC94D4C87DE57DFCCADA41E">
    <w:name w:val="C1A36AEB6EC94D4C87DE57DFCCADA41E"/>
  </w:style>
  <w:style w:type="paragraph" w:customStyle="1" w:styleId="122898FA95FB44B295CECC70E29B02FD">
    <w:name w:val="122898FA95FB44B295CECC70E29B02FD"/>
  </w:style>
  <w:style w:type="paragraph" w:customStyle="1" w:styleId="FF05F714C77A45638B7A75171FB2193C">
    <w:name w:val="FF05F714C77A45638B7A75171FB2193C"/>
  </w:style>
  <w:style w:type="paragraph" w:customStyle="1" w:styleId="8398C1D1EFAE488FB9AA1AD962D1B2CA">
    <w:name w:val="8398C1D1EFAE488FB9AA1AD962D1B2CA"/>
  </w:style>
  <w:style w:type="paragraph" w:customStyle="1" w:styleId="926065D5F3454F4695A6F8849E5F1342">
    <w:name w:val="926065D5F3454F4695A6F8849E5F134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inkedin Resume">
      <a:dk1>
        <a:sysClr val="windowText" lastClr="000000"/>
      </a:dk1>
      <a:lt1>
        <a:sysClr val="window" lastClr="FFFFFF"/>
      </a:lt1>
      <a:dk2>
        <a:srgbClr val="111111"/>
      </a:dk2>
      <a:lt2>
        <a:srgbClr val="F7F7F7"/>
      </a:lt2>
      <a:accent1>
        <a:srgbClr val="77448B"/>
      </a:accent1>
      <a:accent2>
        <a:srgbClr val="322A60"/>
      </a:accent2>
      <a:accent3>
        <a:srgbClr val="DB0A5B"/>
      </a:accent3>
      <a:accent4>
        <a:srgbClr val="D43900"/>
      </a:accent4>
      <a:accent5>
        <a:srgbClr val="007FAA"/>
      </a:accent5>
      <a:accent6>
        <a:srgbClr val="5A781D"/>
      </a:accent6>
      <a:hlink>
        <a:srgbClr val="886288"/>
      </a:hlink>
      <a:folHlink>
        <a:srgbClr val="806C00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İzmir</CompanyAddress>
  <CompanyPhone>05538590391</CompanyPhone>
  <CompanyFax/>
  <CompanyEmail>rumeysa18rumeysa@gmail.com</CompanyEmail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C57BA83-9118-4097-A172-E0490CC3B5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D27C36-3D95-426D-88A4-46418D0A50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4C6EDC5-2156-4772-B532-432B6B8F18C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Öğrenci Özgeçmişi (Modern tasarım).dotx</Template>
  <TotalTime>0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2026-03-26T14:22:00Z</dcterms:created>
  <dcterms:modified xsi:type="dcterms:W3CDTF">2026-03-27T16:13:00Z</dcterms:modified>
  <cp:category/>
  <cp:contentStatus>github.com/rumeysa-arslan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